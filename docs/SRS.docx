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B482A" w14:textId="77777777" w:rsidR="004D788F" w:rsidRPr="004D788F" w:rsidRDefault="004D788F" w:rsidP="004D788F">
      <w:pPr>
        <w:spacing w:before="100" w:beforeAutospacing="1" w:after="100" w:afterAutospacing="1" w:line="240" w:lineRule="auto"/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/>
        </w:rPr>
        <w:t>1. Introduction</w:t>
      </w:r>
    </w:p>
    <w:p w14:paraId="3EBC4501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1.1 Purpose</w:t>
      </w:r>
    </w:p>
    <w:p w14:paraId="57B017B8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purpose of this Software Requirements Specification (SRS) document is to describe the functional and non-functional requirements of the School Enterprise Resource Planning (ERP) System.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This document is intended for students, lecturers, and developers who want to understand how the system will work before it is developed.</w:t>
      </w:r>
    </w:p>
    <w:p w14:paraId="198ADE50" w14:textId="1CC93FF2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help to manage school activities such as student records, teacher records, course management, results processing, and fee management in a digital way.</w:t>
      </w:r>
    </w:p>
    <w:p w14:paraId="5EE4ED61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1.2 Scope</w:t>
      </w:r>
    </w:p>
    <w:p w14:paraId="0F738E96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School ERP System is a web-based application designed to automate and manage the daily activities of a school.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The system will allow different users (Admin, Teacher, Student, and Accountant) to log in and perform their assigned tasks.</w:t>
      </w:r>
    </w:p>
    <w:p w14:paraId="5F31DCFE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system will include the following main modules:</w:t>
      </w:r>
    </w:p>
    <w:p w14:paraId="16F7E793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authentication and authorization</w:t>
      </w:r>
    </w:p>
    <w:p w14:paraId="3F7BAA13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Student management</w:t>
      </w:r>
    </w:p>
    <w:p w14:paraId="0638732C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Teacher management</w:t>
      </w:r>
    </w:p>
    <w:p w14:paraId="3EA71169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Course management</w:t>
      </w:r>
    </w:p>
    <w:p w14:paraId="2A53CC5A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Result management</w:t>
      </w:r>
    </w:p>
    <w:p w14:paraId="6BD35F0D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Fees management</w:t>
      </w:r>
    </w:p>
    <w:p w14:paraId="26F26511" w14:textId="43BCB0F2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Announcements</w:t>
      </w:r>
      <w:r w:rsidR="005B096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 xml:space="preserve">                            </w:t>
      </w:r>
    </w:p>
    <w:p w14:paraId="3C1C1405" w14:textId="77777777" w:rsidR="004D788F" w:rsidRPr="004D788F" w:rsidRDefault="004D788F" w:rsidP="004D788F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Profile management</w:t>
      </w:r>
    </w:p>
    <w:p w14:paraId="1ED9F294" w14:textId="02829AF4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store all information in a central database and allow authorized users to access data securely from any device with an internet connection</w:t>
      </w:r>
    </w:p>
    <w:p w14:paraId="677F30DF" w14:textId="1582B7A1" w:rsid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259"/>
      </w:tblGrid>
      <w:tr w:rsidR="004D788F" w:rsidRPr="004D788F" w14:paraId="56F0091E" w14:textId="77777777" w:rsidTr="004D788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251022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2E8C591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Meaning</w:t>
            </w:r>
          </w:p>
        </w:tc>
      </w:tr>
      <w:tr w:rsidR="004D788F" w:rsidRPr="004D788F" w14:paraId="5FFE5A54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9A9BA4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3351B0F4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Enterprise Resource Planning</w:t>
            </w:r>
          </w:p>
        </w:tc>
      </w:tr>
      <w:tr w:rsidR="004D788F" w:rsidRPr="004D788F" w14:paraId="3D9D7799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C329D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98E92AC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Software Requirements Specification</w:t>
            </w:r>
          </w:p>
        </w:tc>
      </w:tr>
      <w:tr w:rsidR="004D788F" w:rsidRPr="004D788F" w14:paraId="44EB4DF3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01FB6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3015871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Create, Read, Update, Delete</w:t>
            </w:r>
          </w:p>
        </w:tc>
      </w:tr>
      <w:tr w:rsidR="004D788F" w:rsidRPr="004D788F" w14:paraId="6DDAF1C8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A34A7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262A830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System administrator</w:t>
            </w:r>
          </w:p>
        </w:tc>
      </w:tr>
      <w:tr w:rsidR="004D788F" w:rsidRPr="004D788F" w14:paraId="17CBE939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7A7647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0C183592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User Interface</w:t>
            </w:r>
          </w:p>
        </w:tc>
      </w:tr>
      <w:tr w:rsidR="004D788F" w:rsidRPr="004D788F" w14:paraId="1B29EC82" w14:textId="77777777" w:rsidTr="004D788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BEF89E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2D546EC3" w14:textId="77777777" w:rsidR="004D788F" w:rsidRPr="004D788F" w:rsidRDefault="004D788F" w:rsidP="004D788F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4D788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Database</w:t>
            </w:r>
          </w:p>
        </w:tc>
      </w:tr>
    </w:tbl>
    <w:p w14:paraId="5F2BA7CB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sdt>
      <w:sdtPr>
        <w:id w:val="62297111"/>
        <w:docPartObj>
          <w:docPartGallery w:val="Bibliographies"/>
          <w:docPartUnique/>
        </w:docPartObj>
      </w:sdtPr>
      <w:sdtEndPr/>
      <w:sdtContent>
        <w:p w14:paraId="64FA2607" w14:textId="1FA7048B" w:rsidR="00E81978" w:rsidRDefault="00685575" w:rsidP="00C31D30">
          <w:pPr>
            <w:pStyle w:val="Bibliography"/>
            <w:rPr>
              <w:noProof/>
            </w:rPr>
          </w:pPr>
        </w:p>
      </w:sdtContent>
    </w:sdt>
    <w:p w14:paraId="386515EA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1.4 Document Overview</w:t>
      </w:r>
    </w:p>
    <w:p w14:paraId="1906876E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This document is organized into several sections.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1 introduces the system and its purpose.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2 describes the overall system.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3 explains the functional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4 describes the non-functional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5 explains system modules.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6 describes database requirements.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Section 7 lists constraints and assumptions.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Section 8 describes future enhancements.</w:t>
      </w:r>
    </w:p>
    <w:p w14:paraId="79257139" w14:textId="7905F0AB" w:rsidR="004D788F" w:rsidRDefault="004D788F"/>
    <w:p w14:paraId="73EED0B2" w14:textId="2BC9312E" w:rsidR="004D788F" w:rsidRDefault="004D788F"/>
    <w:p w14:paraId="60707692" w14:textId="5581961B" w:rsidR="004D788F" w:rsidRDefault="004D788F"/>
    <w:p w14:paraId="67686631" w14:textId="2B256495" w:rsidR="004D788F" w:rsidRDefault="004D788F"/>
    <w:p w14:paraId="34498513" w14:textId="77777777" w:rsidR="004D788F" w:rsidRDefault="004D788F" w:rsidP="004D788F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2. Overall Description</w:t>
      </w:r>
    </w:p>
    <w:p w14:paraId="469BF6B1" w14:textId="699FD8B5" w:rsidR="004D788F" w:rsidRPr="004D788F" w:rsidRDefault="004D788F" w:rsidP="004D788F">
      <w:pPr>
        <w:spacing w:before="100" w:beforeAutospacing="1" w:after="100" w:afterAutospacing="1" w:line="360" w:lineRule="auto"/>
        <w:ind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2.1 Product Perspective</w:t>
      </w:r>
    </w:p>
    <w:p w14:paraId="6853D032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School ERP System is a new web-based application that will be developed to replace manual and paper-based school management processes.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The system will operate as a centralized platform where all school data will be stored in a database and accessed by authorized users only.</w:t>
      </w:r>
    </w:p>
    <w:p w14:paraId="7266FD94" w14:textId="77777777" w:rsidR="004D788F" w:rsidRPr="004D788F" w:rsidRDefault="004D788F" w:rsidP="004D788F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lang w:eastAsia="en-US"/>
        </w:rPr>
      </w:pP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ERP system will be accessible through a web browser and will not require installation on user devices.</w:t>
      </w:r>
      <w:r w:rsidRPr="004D788F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br/>
        <w:t>It will connect to a backend server that handles business logic and database operations</w:t>
      </w:r>
      <w:r w:rsidRPr="004D788F">
        <w:rPr>
          <w:rFonts w:ascii="Times New Roman" w:eastAsia="Times New Roman" w:hAnsi="Times New Roman" w:cs="Times New Roman"/>
          <w:kern w:val="0"/>
          <w:lang w:eastAsia="en-US"/>
        </w:rPr>
        <w:t>.</w:t>
      </w:r>
    </w:p>
    <w:p w14:paraId="5490687E" w14:textId="22A27114" w:rsidR="004D788F" w:rsidRDefault="004D788F"/>
    <w:p w14:paraId="498BD0DA" w14:textId="77777777" w:rsidR="00AC4DBE" w:rsidRPr="00AC4DBE" w:rsidRDefault="00AC4DBE" w:rsidP="00AC4DBE">
      <w:pPr>
        <w:spacing w:before="100" w:beforeAutospacing="1" w:after="100" w:afterAutospacing="1" w:line="360" w:lineRule="auto"/>
        <w:ind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US"/>
        </w:rPr>
        <w:t>2.2 Product Functions</w:t>
      </w:r>
    </w:p>
    <w:p w14:paraId="13D80C1F" w14:textId="77777777" w:rsidR="00AC4DBE" w:rsidRPr="00AC4DBE" w:rsidRDefault="00AC4DBE" w:rsidP="00AC4DBE">
      <w:pPr>
        <w:spacing w:before="100" w:beforeAutospacing="1" w:after="100" w:afterAutospacing="1" w:line="360" w:lineRule="auto"/>
        <w:ind w:firstLine="0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The main functions of the School ERP System include:</w:t>
      </w:r>
    </w:p>
    <w:p w14:paraId="6255BB5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login and logout</w:t>
      </w:r>
    </w:p>
    <w:p w14:paraId="0E007CF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Role-based access control</w:t>
      </w:r>
    </w:p>
    <w:p w14:paraId="43C664A6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lastRenderedPageBreak/>
        <w:t>Student record management</w:t>
      </w:r>
    </w:p>
    <w:p w14:paraId="2D0FFD23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Teacher record management</w:t>
      </w:r>
    </w:p>
    <w:p w14:paraId="596EF078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Course management</w:t>
      </w:r>
    </w:p>
    <w:p w14:paraId="100C13BF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Result processing and viewing</w:t>
      </w:r>
    </w:p>
    <w:p w14:paraId="3A5E4C4C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Fee payment recording</w:t>
      </w:r>
    </w:p>
    <w:p w14:paraId="4EA1C524" w14:textId="77777777" w:rsidR="00AC4DBE" w:rsidRP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Announcements and notifications</w:t>
      </w:r>
    </w:p>
    <w:p w14:paraId="2F14E57F" w14:textId="6286106C" w:rsidR="00AC4DBE" w:rsidRDefault="00AC4DBE" w:rsidP="00AC4DB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  <w:r w:rsidRPr="00AC4DBE"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  <w:t>User profile management</w:t>
      </w:r>
    </w:p>
    <w:p w14:paraId="4C30DE8B" w14:textId="09D65623" w:rsidR="00AC4DBE" w:rsidRDefault="00AC4DBE" w:rsidP="00AC4D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p w14:paraId="7EB335CF" w14:textId="77777777" w:rsidR="00AC4DBE" w:rsidRPr="00AC4DBE" w:rsidRDefault="00AC4DBE" w:rsidP="00AC4D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US"/>
        </w:rPr>
      </w:pPr>
    </w:p>
    <w:p w14:paraId="4CD8DE3D" w14:textId="3F7C5CF3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239"/>
      </w:tblGrid>
      <w:tr w:rsidR="00AC4DBE" w:rsidRPr="00AC4DBE" w14:paraId="4D8E34C3" w14:textId="77777777" w:rsidTr="00AC4D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099B3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0851BF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US"/>
              </w:rPr>
              <w:t>Description</w:t>
            </w:r>
          </w:p>
        </w:tc>
      </w:tr>
      <w:tr w:rsidR="00AC4DBE" w:rsidRPr="00AC4DBE" w14:paraId="338AFF80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E8F7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183A8C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Manages the entire system, users, and settings</w:t>
            </w:r>
          </w:p>
        </w:tc>
      </w:tr>
      <w:tr w:rsidR="00AC4DBE" w:rsidRPr="00AC4DBE" w14:paraId="29544837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A7E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DCDC03B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Enters results and manages courses</w:t>
            </w:r>
          </w:p>
        </w:tc>
      </w:tr>
      <w:tr w:rsidR="00AC4DBE" w:rsidRPr="00AC4DBE" w14:paraId="32A872DA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22F9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3417EC0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Views results, courses, and announcements</w:t>
            </w:r>
          </w:p>
        </w:tc>
      </w:tr>
      <w:tr w:rsidR="00AC4DBE" w:rsidRPr="00AC4DBE" w14:paraId="7A0DA370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ECA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6C650214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Records and manages school fees</w:t>
            </w:r>
          </w:p>
        </w:tc>
      </w:tr>
      <w:tr w:rsidR="00AC4DBE" w:rsidRPr="00AC4DBE" w14:paraId="640F5BB5" w14:textId="77777777" w:rsidTr="00AC4D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FF4A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63A5A09C" w14:textId="77777777" w:rsidR="00AC4DBE" w:rsidRPr="00AC4DBE" w:rsidRDefault="00AC4DBE" w:rsidP="00AC4DBE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</w:pPr>
            <w:r w:rsidRPr="00AC4DB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US"/>
              </w:rPr>
              <w:t>Views relevant system data</w:t>
            </w:r>
          </w:p>
        </w:tc>
      </w:tr>
    </w:tbl>
    <w:p w14:paraId="050EF3C7" w14:textId="5C89892E" w:rsidR="004D788F" w:rsidRDefault="004D788F" w:rsidP="00AC4DBE">
      <w:pPr>
        <w:spacing w:line="360" w:lineRule="auto"/>
        <w:rPr>
          <w:sz w:val="28"/>
          <w:szCs w:val="28"/>
        </w:rPr>
      </w:pPr>
    </w:p>
    <w:p w14:paraId="23608B32" w14:textId="49C8BCB4" w:rsidR="00AC4DBE" w:rsidRDefault="00AC4DBE" w:rsidP="00AC4DBE">
      <w:pPr>
        <w:spacing w:line="360" w:lineRule="auto"/>
        <w:rPr>
          <w:sz w:val="28"/>
          <w:szCs w:val="28"/>
        </w:rPr>
      </w:pPr>
    </w:p>
    <w:p w14:paraId="2E4A35EA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2.4 Operating Environment</w:t>
      </w:r>
    </w:p>
    <w:p w14:paraId="70031B96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will run on the following environment:</w:t>
      </w:r>
    </w:p>
    <w:p w14:paraId="42463191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Web browser (Chrome, Firefox, Edge)</w:t>
      </w:r>
    </w:p>
    <w:p w14:paraId="19E86D0E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Server: Node.js with Express</w:t>
      </w:r>
    </w:p>
    <w:p w14:paraId="04AC82B6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Database: MySQL or SQLite</w:t>
      </w:r>
    </w:p>
    <w:p w14:paraId="691F44AD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Operating System: Windows / Linux</w:t>
      </w:r>
    </w:p>
    <w:p w14:paraId="6F9A8267" w14:textId="77777777" w:rsidR="00AC4DBE" w:rsidRPr="00AC4DBE" w:rsidRDefault="00AC4DBE" w:rsidP="00AC4DBE">
      <w:pPr>
        <w:pStyle w:val="NormalWeb"/>
        <w:numPr>
          <w:ilvl w:val="0"/>
          <w:numId w:val="1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lastRenderedPageBreak/>
        <w:t>Internet connection required</w:t>
      </w:r>
    </w:p>
    <w:p w14:paraId="34FC206E" w14:textId="6998DDCD" w:rsidR="00AC4DBE" w:rsidRDefault="00AC4DBE" w:rsidP="00AC4DBE">
      <w:pPr>
        <w:spacing w:line="360" w:lineRule="auto"/>
        <w:rPr>
          <w:sz w:val="28"/>
          <w:szCs w:val="28"/>
        </w:rPr>
      </w:pPr>
    </w:p>
    <w:p w14:paraId="64B39C85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2.5 Design and Implementation Constraints</w:t>
      </w:r>
    </w:p>
    <w:p w14:paraId="59888098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must be developed using JavaScript</w:t>
      </w:r>
    </w:p>
    <w:p w14:paraId="64BA1EBC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must be completed within the academic semester</w:t>
      </w:r>
    </w:p>
    <w:p w14:paraId="5339F221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Free or open-source tools will be used</w:t>
      </w:r>
    </w:p>
    <w:p w14:paraId="710AC20A" w14:textId="77777777" w:rsidR="00AC4DBE" w:rsidRPr="00AC4DBE" w:rsidRDefault="00AC4DBE" w:rsidP="00AC4DBE">
      <w:pPr>
        <w:pStyle w:val="NormalWeb"/>
        <w:numPr>
          <w:ilvl w:val="0"/>
          <w:numId w:val="1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is for educational purposes</w:t>
      </w:r>
    </w:p>
    <w:p w14:paraId="2881F10B" w14:textId="10FE2AEA" w:rsidR="00AC4DBE" w:rsidRDefault="00AC4DBE" w:rsidP="00AC4DBE">
      <w:pPr>
        <w:rPr>
          <w:sz w:val="28"/>
          <w:szCs w:val="28"/>
        </w:rPr>
      </w:pPr>
    </w:p>
    <w:p w14:paraId="1004CEF0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2.6 User Documentation</w:t>
      </w:r>
    </w:p>
    <w:p w14:paraId="238384C9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will include:</w:t>
      </w:r>
    </w:p>
    <w:p w14:paraId="0789E452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 manual</w:t>
      </w:r>
    </w:p>
    <w:p w14:paraId="5008D456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Admin guide</w:t>
      </w:r>
    </w:p>
    <w:p w14:paraId="7DC6CA12" w14:textId="77777777" w:rsidR="00AC4DBE" w:rsidRPr="00AC4DBE" w:rsidRDefault="00AC4DBE" w:rsidP="00AC4DBE">
      <w:pPr>
        <w:pStyle w:val="NormalWeb"/>
        <w:numPr>
          <w:ilvl w:val="0"/>
          <w:numId w:val="20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Simple help messages inside the system</w:t>
      </w:r>
    </w:p>
    <w:p w14:paraId="01C0FFD2" w14:textId="18155184" w:rsidR="00AC4DBE" w:rsidRDefault="00AC4DBE" w:rsidP="00AC4DBE">
      <w:pPr>
        <w:rPr>
          <w:sz w:val="28"/>
          <w:szCs w:val="28"/>
        </w:rPr>
      </w:pPr>
    </w:p>
    <w:p w14:paraId="0B64564B" w14:textId="77777777" w:rsidR="00AC4DBE" w:rsidRPr="00AC4DBE" w:rsidRDefault="00AC4DBE" w:rsidP="00AC4DBE">
      <w:pPr>
        <w:pStyle w:val="Heading2"/>
        <w:spacing w:line="360" w:lineRule="auto"/>
        <w:rPr>
          <w:kern w:val="0"/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2.7 Assumptions and Dependencies</w:t>
      </w:r>
    </w:p>
    <w:p w14:paraId="234F3EC2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Users have basic computer knowledge</w:t>
      </w:r>
    </w:p>
    <w:p w14:paraId="32276534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Users have access to the internet</w:t>
      </w:r>
    </w:p>
    <w:p w14:paraId="2C6255BB" w14:textId="77777777" w:rsidR="00AC4DBE" w:rsidRP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system depends on server availability</w:t>
      </w:r>
    </w:p>
    <w:p w14:paraId="537FB89B" w14:textId="54179DE8" w:rsidR="00AC4DBE" w:rsidRDefault="00AC4DBE" w:rsidP="00AC4DBE">
      <w:pPr>
        <w:pStyle w:val="NormalWeb"/>
        <w:numPr>
          <w:ilvl w:val="0"/>
          <w:numId w:val="21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The database must be running for the system to work</w:t>
      </w:r>
    </w:p>
    <w:p w14:paraId="2911A64C" w14:textId="2525835C" w:rsidR="00AC4DBE" w:rsidRDefault="00AC4DBE" w:rsidP="00AC4DBE">
      <w:pPr>
        <w:pStyle w:val="NormalWeb"/>
        <w:spacing w:before="100" w:beforeAutospacing="1" w:after="100" w:afterAutospacing="1" w:line="360" w:lineRule="auto"/>
        <w:rPr>
          <w:sz w:val="28"/>
          <w:szCs w:val="28"/>
        </w:rPr>
      </w:pPr>
    </w:p>
    <w:p w14:paraId="327CDBD1" w14:textId="77777777" w:rsidR="00AC4DBE" w:rsidRPr="00521D66" w:rsidRDefault="00AC4DBE" w:rsidP="00521D66">
      <w:pPr>
        <w:pStyle w:val="Heading1"/>
        <w:rPr>
          <w:rStyle w:val="Strong"/>
          <w:caps w:val="0"/>
          <w:sz w:val="28"/>
          <w:szCs w:val="28"/>
        </w:rPr>
      </w:pPr>
      <w:r w:rsidRPr="00521D66">
        <w:rPr>
          <w:rStyle w:val="Strong"/>
          <w:caps w:val="0"/>
          <w:sz w:val="28"/>
          <w:szCs w:val="28"/>
        </w:rPr>
        <w:lastRenderedPageBreak/>
        <w:t>3. Functional Requirements</w:t>
      </w:r>
    </w:p>
    <w:p w14:paraId="7B09C181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sz w:val="28"/>
          <w:szCs w:val="28"/>
        </w:rPr>
        <w:t>This section describes what the system must do. Each requirement is written clearly and can be used directly during system development.</w:t>
      </w:r>
    </w:p>
    <w:p w14:paraId="4051773C" w14:textId="0B32B695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10581EED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3.1 Authentication Module</w:t>
      </w:r>
    </w:p>
    <w:p w14:paraId="1FA733AE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FR-1:</w:t>
      </w:r>
      <w:r w:rsidRPr="00AC4DBE">
        <w:rPr>
          <w:sz w:val="28"/>
          <w:szCs w:val="28"/>
        </w:rPr>
        <w:t xml:space="preserve"> The system shall allow users to register an account.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FR-2:</w:t>
      </w:r>
      <w:r w:rsidRPr="00AC4DBE">
        <w:rPr>
          <w:sz w:val="28"/>
          <w:szCs w:val="28"/>
        </w:rPr>
        <w:t xml:space="preserve"> The system shall allow users to log in using email and password.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FR-3:</w:t>
      </w:r>
      <w:r w:rsidRPr="00AC4DBE">
        <w:rPr>
          <w:sz w:val="28"/>
          <w:szCs w:val="28"/>
        </w:rPr>
        <w:t xml:space="preserve"> The system shall validate user credentials before granting access.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FR-4:</w:t>
      </w:r>
      <w:r w:rsidRPr="00AC4DBE">
        <w:rPr>
          <w:sz w:val="28"/>
          <w:szCs w:val="28"/>
        </w:rPr>
        <w:t xml:space="preserve"> The system shall allow users to log out securely.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FR-5:</w:t>
      </w:r>
      <w:r w:rsidRPr="00AC4DBE">
        <w:rPr>
          <w:sz w:val="28"/>
          <w:szCs w:val="28"/>
        </w:rPr>
        <w:t xml:space="preserve"> The system shall restrict access based on user roles.</w:t>
      </w:r>
    </w:p>
    <w:p w14:paraId="6C765BEC" w14:textId="68EDF090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13B1520A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3.2 Student Management Module</w:t>
      </w:r>
    </w:p>
    <w:p w14:paraId="14A5134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FR-6:</w:t>
      </w:r>
      <w:r w:rsidRPr="00AC4DBE">
        <w:rPr>
          <w:sz w:val="28"/>
          <w:szCs w:val="28"/>
        </w:rPr>
        <w:t xml:space="preserve"> The admin shall be able to add a new student.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FR-7:</w:t>
      </w:r>
      <w:r w:rsidRPr="00AC4DBE">
        <w:rPr>
          <w:sz w:val="28"/>
          <w:szCs w:val="28"/>
        </w:rPr>
        <w:t xml:space="preserve"> The admin shall be able to update student information.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FR-8:</w:t>
      </w:r>
      <w:r w:rsidRPr="00AC4DBE">
        <w:rPr>
          <w:sz w:val="28"/>
          <w:szCs w:val="28"/>
        </w:rPr>
        <w:t xml:space="preserve"> The admin shall be able to delete a student record.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FR-9:</w:t>
      </w:r>
      <w:r w:rsidRPr="00AC4DBE">
        <w:rPr>
          <w:sz w:val="28"/>
          <w:szCs w:val="28"/>
        </w:rPr>
        <w:t xml:space="preserve"> The admin shall be able to view all students.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FR-10:</w:t>
      </w:r>
      <w:r w:rsidRPr="00AC4DBE">
        <w:rPr>
          <w:sz w:val="28"/>
          <w:szCs w:val="28"/>
        </w:rPr>
        <w:t xml:space="preserve"> The system shall allow students to view their own profile.</w:t>
      </w:r>
    </w:p>
    <w:p w14:paraId="1BE1C691" w14:textId="31D32958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3F8B637F" w14:textId="77777777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 xml:space="preserve">3.3 </w:t>
      </w:r>
      <w:r w:rsidRPr="00AC4DBE">
        <w:rPr>
          <w:rStyle w:val="Strong"/>
        </w:rPr>
        <w:t>Teacher Management Module</w:t>
      </w:r>
    </w:p>
    <w:p w14:paraId="6174C92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FR-11:</w:t>
      </w:r>
      <w:r w:rsidRPr="00AC4DBE">
        <w:rPr>
          <w:sz w:val="28"/>
          <w:szCs w:val="28"/>
        </w:rPr>
        <w:t xml:space="preserve"> The admin shall be able to add teachers.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FR-12:</w:t>
      </w:r>
      <w:r w:rsidRPr="00AC4DBE">
        <w:rPr>
          <w:sz w:val="28"/>
          <w:szCs w:val="28"/>
        </w:rPr>
        <w:t xml:space="preserve"> The admin shall be able to edit teacher details.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FR-13:</w:t>
      </w:r>
      <w:r w:rsidRPr="00AC4DBE">
        <w:rPr>
          <w:sz w:val="28"/>
          <w:szCs w:val="28"/>
        </w:rPr>
        <w:t xml:space="preserve"> The admin shall be able to delete teacher records.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FR-14:</w:t>
      </w:r>
      <w:r w:rsidRPr="00AC4DBE">
        <w:rPr>
          <w:sz w:val="28"/>
          <w:szCs w:val="28"/>
        </w:rPr>
        <w:t xml:space="preserve"> Teachers shall be able to view their assigned courses.</w:t>
      </w:r>
    </w:p>
    <w:p w14:paraId="58563BC7" w14:textId="0CE5DA22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7F40343B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3.4 Course Management Module</w:t>
      </w:r>
    </w:p>
    <w:p w14:paraId="5D20ADB3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FR-15:</w:t>
      </w:r>
      <w:r w:rsidRPr="00AC4DBE">
        <w:rPr>
          <w:sz w:val="28"/>
          <w:szCs w:val="28"/>
        </w:rPr>
        <w:t xml:space="preserve"> The admin shall be able to create courses.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FR-16:</w:t>
      </w:r>
      <w:r w:rsidRPr="00AC4DBE">
        <w:rPr>
          <w:sz w:val="28"/>
          <w:szCs w:val="28"/>
        </w:rPr>
        <w:t xml:space="preserve"> The admin shall be able to update course details.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lastRenderedPageBreak/>
        <w:t>FR-17:</w:t>
      </w:r>
      <w:r w:rsidRPr="00AC4DBE">
        <w:rPr>
          <w:sz w:val="28"/>
          <w:szCs w:val="28"/>
        </w:rPr>
        <w:t xml:space="preserve"> The admin shall be able to delete courses.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FR-18:</w:t>
      </w:r>
      <w:r w:rsidRPr="00AC4DBE">
        <w:rPr>
          <w:sz w:val="28"/>
          <w:szCs w:val="28"/>
        </w:rPr>
        <w:t xml:space="preserve"> Students shall be able to view registered courses.</w:t>
      </w:r>
    </w:p>
    <w:p w14:paraId="49B48604" w14:textId="7B1D65B1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2D862710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3.5 Result Management Module</w:t>
      </w:r>
    </w:p>
    <w:p w14:paraId="0E9561F7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FR-19:</w:t>
      </w:r>
      <w:r w:rsidRPr="00AC4DBE">
        <w:rPr>
          <w:sz w:val="28"/>
          <w:szCs w:val="28"/>
        </w:rPr>
        <w:t xml:space="preserve"> Teachers shall be able to enter student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FR-20:</w:t>
      </w:r>
      <w:r w:rsidRPr="00AC4DBE">
        <w:rPr>
          <w:sz w:val="28"/>
          <w:szCs w:val="28"/>
        </w:rPr>
        <w:t xml:space="preserve"> Teachers shall be able to update student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FR-21:</w:t>
      </w:r>
      <w:r w:rsidRPr="00AC4DBE">
        <w:rPr>
          <w:sz w:val="28"/>
          <w:szCs w:val="28"/>
        </w:rPr>
        <w:t xml:space="preserve"> Students shall be able to view their results.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FR-22:</w:t>
      </w:r>
      <w:r w:rsidRPr="00AC4DBE">
        <w:rPr>
          <w:sz w:val="28"/>
          <w:szCs w:val="28"/>
        </w:rPr>
        <w:t xml:space="preserve"> Admin shall be able to view all results.</w:t>
      </w:r>
    </w:p>
    <w:p w14:paraId="13DBE958" w14:textId="35FE64E0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769399AD" w14:textId="77777777" w:rsidR="00AC4DBE" w:rsidRPr="00AC4DBE" w:rsidRDefault="00AC4DBE" w:rsidP="00AC4DBE">
      <w:pPr>
        <w:pStyle w:val="Heading2"/>
        <w:spacing w:line="360" w:lineRule="auto"/>
        <w:rPr>
          <w:rStyle w:val="Strong"/>
        </w:rPr>
      </w:pPr>
      <w:r w:rsidRPr="00AC4DBE">
        <w:rPr>
          <w:rStyle w:val="Strong"/>
        </w:rPr>
        <w:t>3.6 Fees Management Module</w:t>
      </w:r>
    </w:p>
    <w:p w14:paraId="177B7158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FR-23:</w:t>
      </w:r>
      <w:r w:rsidRPr="00AC4DBE">
        <w:rPr>
          <w:sz w:val="28"/>
          <w:szCs w:val="28"/>
        </w:rPr>
        <w:t xml:space="preserve"> Accountant shall be able to record student payments.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FR-24:</w:t>
      </w:r>
      <w:r w:rsidRPr="00AC4DBE">
        <w:rPr>
          <w:sz w:val="28"/>
          <w:szCs w:val="28"/>
        </w:rPr>
        <w:t xml:space="preserve"> Accountant shall be able to update payment records.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FR-25:</w:t>
      </w:r>
      <w:r w:rsidRPr="00AC4DBE">
        <w:rPr>
          <w:sz w:val="28"/>
          <w:szCs w:val="28"/>
        </w:rPr>
        <w:t xml:space="preserve"> Students shall be able to view their fee balance.</w:t>
      </w:r>
    </w:p>
    <w:p w14:paraId="75B7FB3B" w14:textId="7B70B3AC" w:rsidR="00AC4DBE" w:rsidRPr="00AC4DBE" w:rsidRDefault="00AC4DBE" w:rsidP="00AC4DBE">
      <w:pPr>
        <w:spacing w:line="360" w:lineRule="auto"/>
        <w:rPr>
          <w:sz w:val="28"/>
          <w:szCs w:val="28"/>
        </w:rPr>
      </w:pPr>
    </w:p>
    <w:p w14:paraId="2E2E0477" w14:textId="77777777" w:rsidR="00AC4DBE" w:rsidRPr="00AC4DBE" w:rsidRDefault="00AC4DBE" w:rsidP="00AC4DBE">
      <w:pPr>
        <w:pStyle w:val="Heading2"/>
        <w:spacing w:line="360" w:lineRule="auto"/>
        <w:rPr>
          <w:sz w:val="28"/>
          <w:szCs w:val="28"/>
        </w:rPr>
      </w:pPr>
      <w:r w:rsidRPr="00AC4DBE">
        <w:rPr>
          <w:rStyle w:val="Strong"/>
          <w:b w:val="0"/>
          <w:bCs w:val="0"/>
          <w:sz w:val="28"/>
          <w:szCs w:val="28"/>
        </w:rPr>
        <w:t>3.7 Announcement Module</w:t>
      </w:r>
    </w:p>
    <w:p w14:paraId="366E10CA" w14:textId="77777777" w:rsidR="00AC4DBE" w:rsidRP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FR-26:</w:t>
      </w:r>
      <w:r w:rsidRPr="00AC4DBE">
        <w:rPr>
          <w:sz w:val="28"/>
          <w:szCs w:val="28"/>
        </w:rPr>
        <w:t xml:space="preserve"> Admin shall be able to post announcements.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FR-27:</w:t>
      </w:r>
      <w:r w:rsidRPr="00AC4DBE">
        <w:rPr>
          <w:sz w:val="28"/>
          <w:szCs w:val="28"/>
        </w:rPr>
        <w:t xml:space="preserve"> Users shall be able to view announcements.</w:t>
      </w:r>
    </w:p>
    <w:p w14:paraId="24B4363C" w14:textId="77777777" w:rsidR="00AC4DBE" w:rsidRDefault="00AC4DBE" w:rsidP="00AC4DBE">
      <w:pPr>
        <w:spacing w:line="360" w:lineRule="auto"/>
        <w:ind w:firstLine="0"/>
        <w:rPr>
          <w:sz w:val="28"/>
          <w:szCs w:val="28"/>
        </w:rPr>
      </w:pPr>
    </w:p>
    <w:p w14:paraId="4B8372AF" w14:textId="331E190F" w:rsidR="00AC4DBE" w:rsidRPr="00AC4DBE" w:rsidRDefault="00AC4DBE" w:rsidP="00AC4DBE">
      <w:pPr>
        <w:spacing w:line="360" w:lineRule="auto"/>
        <w:ind w:firstLine="0"/>
        <w:rPr>
          <w:sz w:val="28"/>
          <w:szCs w:val="28"/>
        </w:rPr>
      </w:pPr>
      <w:r w:rsidRPr="00AC4DBE">
        <w:rPr>
          <w:rStyle w:val="Strong"/>
          <w:b/>
          <w:bCs/>
          <w:sz w:val="28"/>
          <w:szCs w:val="28"/>
        </w:rPr>
        <w:t>3.8 Profile Management Module</w:t>
      </w:r>
    </w:p>
    <w:p w14:paraId="0CD3897B" w14:textId="0FA79449" w:rsidR="00AC4DBE" w:rsidRDefault="00AC4DBE" w:rsidP="00AC4DBE">
      <w:pPr>
        <w:pStyle w:val="NormalWeb"/>
        <w:spacing w:line="360" w:lineRule="auto"/>
        <w:rPr>
          <w:sz w:val="28"/>
          <w:szCs w:val="28"/>
        </w:rPr>
      </w:pPr>
      <w:r w:rsidRPr="00AC4DBE">
        <w:rPr>
          <w:rStyle w:val="Strong"/>
          <w:sz w:val="28"/>
          <w:szCs w:val="28"/>
        </w:rPr>
        <w:t>FR-28:</w:t>
      </w:r>
      <w:r w:rsidRPr="00AC4DBE">
        <w:rPr>
          <w:sz w:val="28"/>
          <w:szCs w:val="28"/>
        </w:rPr>
        <w:t xml:space="preserve"> Users shall be able to view their profile.</w:t>
      </w:r>
      <w:r w:rsidRPr="00AC4DBE">
        <w:rPr>
          <w:sz w:val="28"/>
          <w:szCs w:val="28"/>
        </w:rPr>
        <w:br/>
      </w:r>
      <w:r w:rsidRPr="00AC4DBE">
        <w:rPr>
          <w:rStyle w:val="Strong"/>
          <w:sz w:val="28"/>
          <w:szCs w:val="28"/>
        </w:rPr>
        <w:t>FR-29:</w:t>
      </w:r>
      <w:r w:rsidRPr="00AC4DBE">
        <w:rPr>
          <w:sz w:val="28"/>
          <w:szCs w:val="28"/>
        </w:rPr>
        <w:t xml:space="preserve"> Users shall be able to update their profile information.</w:t>
      </w:r>
    </w:p>
    <w:p w14:paraId="2AF07436" w14:textId="29C8319E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00244674" w14:textId="0AAF91A2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0C729DE4" w14:textId="241FF1DD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788E5EC9" w14:textId="08D7447A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456AAEBF" w14:textId="28BEB898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37BC6594" w14:textId="77777777" w:rsidR="00521D66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70E6E824" w14:textId="77777777" w:rsidR="00521D66" w:rsidRPr="00521D66" w:rsidRDefault="00521D66" w:rsidP="00521D66">
      <w:pPr>
        <w:pStyle w:val="Heading1"/>
        <w:rPr>
          <w:sz w:val="28"/>
          <w:szCs w:val="28"/>
        </w:rPr>
      </w:pPr>
      <w:r w:rsidRPr="00521D66">
        <w:rPr>
          <w:rStyle w:val="Strong"/>
          <w:caps w:val="0"/>
          <w:sz w:val="28"/>
          <w:szCs w:val="28"/>
        </w:rPr>
        <w:lastRenderedPageBreak/>
        <w:t>4. Non-Functional Requirements</w:t>
      </w:r>
    </w:p>
    <w:p w14:paraId="65649201" w14:textId="77777777" w:rsidR="00521D66" w:rsidRPr="00521D66" w:rsidRDefault="00521D66" w:rsidP="00521D66">
      <w:pPr>
        <w:pStyle w:val="NormalWeb"/>
        <w:spacing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This section describes how the system should behave rather than what it should do.</w:t>
      </w:r>
    </w:p>
    <w:p w14:paraId="5E4223FA" w14:textId="7A66A3BB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2A6B1213" w14:textId="77777777" w:rsidR="00521D66" w:rsidRPr="00521D66" w:rsidRDefault="00521D66" w:rsidP="00521D66">
      <w:pPr>
        <w:pStyle w:val="Heading2"/>
        <w:spacing w:line="360" w:lineRule="auto"/>
        <w:rPr>
          <w:sz w:val="28"/>
          <w:szCs w:val="28"/>
        </w:rPr>
      </w:pPr>
      <w:r w:rsidRPr="00521D66">
        <w:rPr>
          <w:rStyle w:val="Strong"/>
          <w:bCs w:val="0"/>
          <w:sz w:val="28"/>
          <w:szCs w:val="28"/>
        </w:rPr>
        <w:t>4.1 Performance Requirements</w:t>
      </w:r>
    </w:p>
    <w:p w14:paraId="68A13E17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load pages within 3 seconds.</w:t>
      </w:r>
    </w:p>
    <w:p w14:paraId="0CD7D45F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support at least 100 concurrent users.</w:t>
      </w:r>
    </w:p>
    <w:p w14:paraId="4EFAF616" w14:textId="77777777" w:rsidR="00521D66" w:rsidRPr="00521D66" w:rsidRDefault="00521D66" w:rsidP="00521D66">
      <w:pPr>
        <w:pStyle w:val="NormalWeb"/>
        <w:numPr>
          <w:ilvl w:val="0"/>
          <w:numId w:val="22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Database queries shall be optimized for fast response time.</w:t>
      </w:r>
    </w:p>
    <w:p w14:paraId="0CBF7EF7" w14:textId="3A74523A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29767C75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t>4.2 Security Requirements</w:t>
      </w:r>
    </w:p>
    <w:p w14:paraId="41916D38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User passwords shall be encrypted before storage.</w:t>
      </w:r>
    </w:p>
    <w:p w14:paraId="0317D996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use role-based access control.</w:t>
      </w:r>
    </w:p>
    <w:p w14:paraId="4502F39C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Only authorized users shall access sensitive information.</w:t>
      </w:r>
    </w:p>
    <w:p w14:paraId="1D487048" w14:textId="77777777" w:rsidR="00521D66" w:rsidRPr="00521D66" w:rsidRDefault="00521D66" w:rsidP="00521D66">
      <w:pPr>
        <w:pStyle w:val="NormalWeb"/>
        <w:numPr>
          <w:ilvl w:val="0"/>
          <w:numId w:val="23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prevent unauthorized access to data.</w:t>
      </w:r>
    </w:p>
    <w:p w14:paraId="7B4C492C" w14:textId="67BA9857" w:rsidR="00521D66" w:rsidRPr="00521D66" w:rsidRDefault="00521D66" w:rsidP="00521D66">
      <w:pPr>
        <w:pStyle w:val="ListNumber"/>
        <w:numPr>
          <w:ilvl w:val="0"/>
          <w:numId w:val="0"/>
        </w:numPr>
        <w:rPr>
          <w:rStyle w:val="Strong"/>
          <w:b/>
          <w:sz w:val="28"/>
          <w:szCs w:val="28"/>
        </w:rPr>
      </w:pPr>
      <w:r w:rsidRPr="00521D66">
        <w:rPr>
          <w:rStyle w:val="Strong"/>
          <w:b/>
          <w:sz w:val="28"/>
          <w:szCs w:val="28"/>
        </w:rPr>
        <w:t>4.3 Usability Requirements</w:t>
      </w:r>
    </w:p>
    <w:p w14:paraId="38A0091B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have a simple and user-friendly interface.</w:t>
      </w:r>
    </w:p>
    <w:p w14:paraId="6E8A2ED7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Users shall be able to use the system without training.</w:t>
      </w:r>
    </w:p>
    <w:p w14:paraId="4633ECBC" w14:textId="77777777" w:rsidR="00521D66" w:rsidRPr="00521D66" w:rsidRDefault="00521D66" w:rsidP="00521D66">
      <w:pPr>
        <w:pStyle w:val="NormalWeb"/>
        <w:numPr>
          <w:ilvl w:val="0"/>
          <w:numId w:val="24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provide clear error messages.</w:t>
      </w:r>
    </w:p>
    <w:p w14:paraId="510DC13C" w14:textId="7A59608A" w:rsidR="00521D66" w:rsidRPr="00521D66" w:rsidRDefault="00521D66" w:rsidP="00521D66">
      <w:pPr>
        <w:spacing w:line="360" w:lineRule="auto"/>
        <w:rPr>
          <w:sz w:val="28"/>
          <w:szCs w:val="28"/>
        </w:rPr>
      </w:pPr>
    </w:p>
    <w:p w14:paraId="17BB0BF1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t>4.4 Reliability Requirements</w:t>
      </w:r>
    </w:p>
    <w:p w14:paraId="7DC5DAAA" w14:textId="77777777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be available 24/7 except during maintenance.</w:t>
      </w:r>
    </w:p>
    <w:p w14:paraId="2A629BDA" w14:textId="77777777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recover from errors without data loss.</w:t>
      </w:r>
    </w:p>
    <w:p w14:paraId="07B48990" w14:textId="3228EAF8" w:rsidR="00521D66" w:rsidRPr="00521D66" w:rsidRDefault="00521D66" w:rsidP="00521D66">
      <w:pPr>
        <w:pStyle w:val="NormalWeb"/>
        <w:numPr>
          <w:ilvl w:val="0"/>
          <w:numId w:val="25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Data shall be backed up regularly.</w:t>
      </w:r>
    </w:p>
    <w:p w14:paraId="3F1D6BCF" w14:textId="77777777" w:rsidR="00521D66" w:rsidRPr="00521D66" w:rsidRDefault="00521D66" w:rsidP="00521D66">
      <w:pPr>
        <w:pStyle w:val="Heading2"/>
        <w:spacing w:line="360" w:lineRule="auto"/>
        <w:rPr>
          <w:rStyle w:val="Strong"/>
          <w:sz w:val="28"/>
          <w:szCs w:val="28"/>
        </w:rPr>
      </w:pPr>
      <w:r w:rsidRPr="00521D66">
        <w:rPr>
          <w:rStyle w:val="Strong"/>
          <w:sz w:val="28"/>
          <w:szCs w:val="28"/>
        </w:rPr>
        <w:lastRenderedPageBreak/>
        <w:t>4.5 Compatibility Requirements</w:t>
      </w:r>
    </w:p>
    <w:p w14:paraId="66BDCC46" w14:textId="77777777" w:rsidR="00521D66" w:rsidRPr="00521D66" w:rsidRDefault="00521D66" w:rsidP="00521D66">
      <w:pPr>
        <w:pStyle w:val="NormalWeb"/>
        <w:numPr>
          <w:ilvl w:val="0"/>
          <w:numId w:val="2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run on major web browsers (Chrome, Firefox, Edge).</w:t>
      </w:r>
    </w:p>
    <w:p w14:paraId="1A527EBC" w14:textId="77777777" w:rsidR="00521D66" w:rsidRPr="00521D66" w:rsidRDefault="00521D66" w:rsidP="00521D66">
      <w:pPr>
        <w:pStyle w:val="NormalWeb"/>
        <w:numPr>
          <w:ilvl w:val="0"/>
          <w:numId w:val="26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work on desktop and mobile devices.</w:t>
      </w:r>
    </w:p>
    <w:p w14:paraId="213B4853" w14:textId="73BB2F1A" w:rsidR="00521D66" w:rsidRPr="00521D66" w:rsidRDefault="00521D66" w:rsidP="00521D66">
      <w:pPr>
        <w:spacing w:line="360" w:lineRule="auto"/>
        <w:ind w:firstLine="0"/>
        <w:rPr>
          <w:sz w:val="28"/>
          <w:szCs w:val="28"/>
        </w:rPr>
      </w:pPr>
      <w:r w:rsidRPr="00521D66">
        <w:rPr>
          <w:rStyle w:val="Strong"/>
          <w:b/>
          <w:bCs/>
          <w:sz w:val="28"/>
          <w:szCs w:val="28"/>
        </w:rPr>
        <w:t>4.6 Maintainability Requirements</w:t>
      </w:r>
    </w:p>
    <w:p w14:paraId="7A5252F8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system shall be easy to update and maintain.</w:t>
      </w:r>
    </w:p>
    <w:p w14:paraId="4345E47C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The code shall be well documented.</w:t>
      </w:r>
    </w:p>
    <w:p w14:paraId="6B5B5491" w14:textId="77777777" w:rsidR="00521D66" w:rsidRPr="00521D66" w:rsidRDefault="00521D66" w:rsidP="00521D66">
      <w:pPr>
        <w:pStyle w:val="NormalWeb"/>
        <w:numPr>
          <w:ilvl w:val="0"/>
          <w:numId w:val="27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21D66">
        <w:rPr>
          <w:sz w:val="28"/>
          <w:szCs w:val="28"/>
        </w:rPr>
        <w:t>New features shall be easy to add in the future.</w:t>
      </w:r>
    </w:p>
    <w:p w14:paraId="5273E344" w14:textId="77777777" w:rsidR="00521D66" w:rsidRPr="00AC4DBE" w:rsidRDefault="00521D66" w:rsidP="00AC4DBE">
      <w:pPr>
        <w:pStyle w:val="NormalWeb"/>
        <w:spacing w:line="360" w:lineRule="auto"/>
        <w:rPr>
          <w:sz w:val="28"/>
          <w:szCs w:val="28"/>
        </w:rPr>
      </w:pPr>
    </w:p>
    <w:p w14:paraId="2B2D1A6B" w14:textId="169551DF" w:rsidR="00AC4DBE" w:rsidRDefault="00521D66" w:rsidP="00521D66">
      <w:pPr>
        <w:pStyle w:val="NormalWeb"/>
        <w:tabs>
          <w:tab w:val="left" w:pos="2190"/>
        </w:tabs>
        <w:spacing w:before="100" w:beforeAutospacing="1" w:after="100" w:afterAutospacing="1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05FAFD86" w14:textId="77777777" w:rsidR="00F57CA7" w:rsidRPr="00F57CA7" w:rsidRDefault="00F57CA7" w:rsidP="00F57CA7">
      <w:pPr>
        <w:pStyle w:val="Heading1"/>
        <w:rPr>
          <w:sz w:val="28"/>
          <w:szCs w:val="28"/>
        </w:rPr>
      </w:pPr>
      <w:r w:rsidRPr="00F57CA7">
        <w:rPr>
          <w:rStyle w:val="Strong"/>
          <w:caps w:val="0"/>
          <w:sz w:val="28"/>
          <w:szCs w:val="28"/>
        </w:rPr>
        <w:t>5. System Features</w:t>
      </w:r>
    </w:p>
    <w:p w14:paraId="08DCB91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section describes each module of the School ERP System in detail.</w:t>
      </w:r>
    </w:p>
    <w:p w14:paraId="16B5CF7F" w14:textId="27275984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57E605B0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5.1 Authentication Module</w:t>
      </w:r>
    </w:p>
    <w:p w14:paraId="2E7526E0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authentication module allows users to securely access the system.</w:t>
      </w:r>
    </w:p>
    <w:p w14:paraId="5F613577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2F4D0B1F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User registration</w:t>
      </w:r>
    </w:p>
    <w:p w14:paraId="39B06586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Login and logout</w:t>
      </w:r>
    </w:p>
    <w:p w14:paraId="3F33A789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Role-based access control</w:t>
      </w:r>
    </w:p>
    <w:p w14:paraId="3BAF1527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Password encryption</w:t>
      </w:r>
    </w:p>
    <w:p w14:paraId="46CB3F9A" w14:textId="77777777" w:rsidR="00F57CA7" w:rsidRPr="00F57CA7" w:rsidRDefault="00F57CA7" w:rsidP="00F57CA7">
      <w:pPr>
        <w:pStyle w:val="NormalWeb"/>
        <w:numPr>
          <w:ilvl w:val="0"/>
          <w:numId w:val="2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Session management</w:t>
      </w:r>
    </w:p>
    <w:p w14:paraId="7E53C6E4" w14:textId="0CF17BC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6F0211C3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lastRenderedPageBreak/>
        <w:t>5.2 Student Management Module</w:t>
      </w:r>
    </w:p>
    <w:p w14:paraId="3D704646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is used to manage student information.</w:t>
      </w:r>
    </w:p>
    <w:p w14:paraId="1744BC94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430348B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 new student</w:t>
      </w:r>
    </w:p>
    <w:p w14:paraId="700A65BB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student details</w:t>
      </w:r>
    </w:p>
    <w:p w14:paraId="59EDA66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student record</w:t>
      </w:r>
    </w:p>
    <w:p w14:paraId="0D16883B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list</w:t>
      </w:r>
    </w:p>
    <w:p w14:paraId="3474F0BD" w14:textId="77777777" w:rsidR="00F57CA7" w:rsidRPr="00F57CA7" w:rsidRDefault="00F57CA7" w:rsidP="00F57CA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profile</w:t>
      </w:r>
    </w:p>
    <w:p w14:paraId="05444A12" w14:textId="2651031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27DA4BFD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5.3 Teacher Management Module</w:t>
      </w:r>
    </w:p>
    <w:p w14:paraId="7CA1EC4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allows the admin to manage teachers.</w:t>
      </w:r>
    </w:p>
    <w:p w14:paraId="6AF1F838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FCC5E93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 teacher</w:t>
      </w:r>
    </w:p>
    <w:p w14:paraId="3E550C56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Edit teacher details</w:t>
      </w:r>
    </w:p>
    <w:p w14:paraId="5FC71E66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teacher</w:t>
      </w:r>
    </w:p>
    <w:p w14:paraId="74E6231E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Assign courses to teachers</w:t>
      </w:r>
    </w:p>
    <w:p w14:paraId="3BDE1D9A" w14:textId="77777777" w:rsidR="00F57CA7" w:rsidRPr="00F57CA7" w:rsidRDefault="00F57CA7" w:rsidP="00F57CA7">
      <w:pPr>
        <w:pStyle w:val="NormalWeb"/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assigned courses</w:t>
      </w:r>
    </w:p>
    <w:p w14:paraId="53225F68" w14:textId="0280E800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68B2F70A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5.4 Course Management Module</w:t>
      </w:r>
    </w:p>
    <w:p w14:paraId="34BC27CE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manages courses offered in the school.</w:t>
      </w:r>
    </w:p>
    <w:p w14:paraId="314FD644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EDBACAB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Create courses</w:t>
      </w:r>
    </w:p>
    <w:p w14:paraId="2C7BFE47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courses</w:t>
      </w:r>
    </w:p>
    <w:p w14:paraId="2BD6C1AF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courses</w:t>
      </w:r>
    </w:p>
    <w:p w14:paraId="68D132E2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View course list</w:t>
      </w:r>
    </w:p>
    <w:p w14:paraId="3C99FFEA" w14:textId="77777777" w:rsidR="00F57CA7" w:rsidRPr="00F57CA7" w:rsidRDefault="00F57CA7" w:rsidP="00F57CA7">
      <w:pPr>
        <w:pStyle w:val="NormalWeb"/>
        <w:numPr>
          <w:ilvl w:val="0"/>
          <w:numId w:val="3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Register students for courses</w:t>
      </w:r>
    </w:p>
    <w:p w14:paraId="7AFB787D" w14:textId="73D9B851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1C4A545D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5.5 Result Management Module</w:t>
      </w:r>
    </w:p>
    <w:p w14:paraId="6A933E7D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handles student results.</w:t>
      </w:r>
    </w:p>
    <w:p w14:paraId="2DD11EEC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4A9C1196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Enter results</w:t>
      </w:r>
    </w:p>
    <w:p w14:paraId="605B76C4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results</w:t>
      </w:r>
    </w:p>
    <w:p w14:paraId="2FE81DC9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results</w:t>
      </w:r>
    </w:p>
    <w:p w14:paraId="76CB8707" w14:textId="77777777" w:rsidR="00F57CA7" w:rsidRPr="00F57CA7" w:rsidRDefault="00F57CA7" w:rsidP="00F57CA7">
      <w:pPr>
        <w:pStyle w:val="NormalWeb"/>
        <w:numPr>
          <w:ilvl w:val="0"/>
          <w:numId w:val="3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Generate reports</w:t>
      </w:r>
    </w:p>
    <w:p w14:paraId="7907FDAB" w14:textId="3F2B1BE3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29B7924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5.6 Fees Management Module</w:t>
      </w:r>
    </w:p>
    <w:p w14:paraId="618322D5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manages school fees and payments.</w:t>
      </w:r>
    </w:p>
    <w:p w14:paraId="7EDC2D87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5FCB8050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Record payments</w:t>
      </w:r>
    </w:p>
    <w:p w14:paraId="1D066909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payment records</w:t>
      </w:r>
    </w:p>
    <w:p w14:paraId="19F84E4C" w14:textId="77777777" w:rsidR="00F57CA7" w:rsidRP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payment history</w:t>
      </w:r>
    </w:p>
    <w:p w14:paraId="65E06CC9" w14:textId="35EC34E7" w:rsidR="00F57CA7" w:rsidRDefault="00F57CA7" w:rsidP="00F57CA7">
      <w:pPr>
        <w:pStyle w:val="NormalWeb"/>
        <w:numPr>
          <w:ilvl w:val="0"/>
          <w:numId w:val="3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student balances</w:t>
      </w:r>
    </w:p>
    <w:p w14:paraId="41B6657F" w14:textId="77777777" w:rsidR="00F57CA7" w:rsidRP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1BE3C996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5.7 Announcement Module</w:t>
      </w:r>
    </w:p>
    <w:p w14:paraId="0CB94C4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is used to send information to users.</w:t>
      </w:r>
    </w:p>
    <w:p w14:paraId="3BB0BA0E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05DE78A4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Post announcements</w:t>
      </w:r>
    </w:p>
    <w:p w14:paraId="42C6DEFB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Edit announcements</w:t>
      </w:r>
    </w:p>
    <w:p w14:paraId="62650DE3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Delete announcements</w:t>
      </w:r>
    </w:p>
    <w:p w14:paraId="59D29AF9" w14:textId="77777777" w:rsidR="00F57CA7" w:rsidRPr="00F57CA7" w:rsidRDefault="00F57CA7" w:rsidP="00F57CA7">
      <w:pPr>
        <w:pStyle w:val="NormalWeb"/>
        <w:numPr>
          <w:ilvl w:val="0"/>
          <w:numId w:val="3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announcements</w:t>
      </w:r>
    </w:p>
    <w:p w14:paraId="7F9036AB" w14:textId="200AED8C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5A8E33C2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5.8 Profile Management Module</w:t>
      </w:r>
    </w:p>
    <w:p w14:paraId="1C647A36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module allows users to manage their personal information.</w:t>
      </w:r>
    </w:p>
    <w:p w14:paraId="55B13033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Features:</w:t>
      </w:r>
    </w:p>
    <w:p w14:paraId="0992F26B" w14:textId="77777777" w:rsidR="00F57CA7" w:rsidRP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View profile</w:t>
      </w:r>
    </w:p>
    <w:p w14:paraId="656A96D6" w14:textId="77777777" w:rsidR="00F57CA7" w:rsidRP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Update profile</w:t>
      </w:r>
    </w:p>
    <w:p w14:paraId="452970C6" w14:textId="30BE2774" w:rsidR="00F57CA7" w:rsidRDefault="00F57CA7" w:rsidP="00F57CA7">
      <w:pPr>
        <w:pStyle w:val="NormalWeb"/>
        <w:numPr>
          <w:ilvl w:val="0"/>
          <w:numId w:val="35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Change password</w:t>
      </w:r>
    </w:p>
    <w:p w14:paraId="09FC5813" w14:textId="30CB7698" w:rsid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3AA7AB63" w14:textId="77777777" w:rsidR="00F57CA7" w:rsidRPr="00F57CA7" w:rsidRDefault="00F57CA7" w:rsidP="00F57CA7">
      <w:pPr>
        <w:pStyle w:val="Heading1"/>
        <w:rPr>
          <w:sz w:val="28"/>
          <w:szCs w:val="28"/>
        </w:rPr>
      </w:pPr>
      <w:r w:rsidRPr="00F57CA7">
        <w:rPr>
          <w:rStyle w:val="Strong"/>
          <w:caps w:val="0"/>
          <w:sz w:val="28"/>
          <w:szCs w:val="28"/>
        </w:rPr>
        <w:t>6. Database Requirements</w:t>
      </w:r>
    </w:p>
    <w:p w14:paraId="4D66D0D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This section describes the database structure of the School ERP System.</w:t>
      </w:r>
    </w:p>
    <w:p w14:paraId="7C662303" w14:textId="4D53106D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755A2DA9" w14:textId="77777777" w:rsidR="00F57CA7" w:rsidRPr="00F57CA7" w:rsidRDefault="00F57CA7" w:rsidP="00F57CA7">
      <w:pPr>
        <w:pStyle w:val="Heading2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6.1 Database Overview</w:t>
      </w:r>
    </w:p>
    <w:p w14:paraId="1F96AB1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system will use a relational database to store all information.</w:t>
      </w:r>
      <w:r w:rsidRPr="00F57CA7">
        <w:rPr>
          <w:rFonts w:asciiTheme="minorHAnsi" w:hAnsiTheme="minorHAnsi" w:cstheme="minorHAnsi"/>
          <w:sz w:val="28"/>
          <w:szCs w:val="28"/>
        </w:rPr>
        <w:br/>
        <w:t>Each module will have its own table, and tables will be related using primary and foreign keys.</w:t>
      </w:r>
    </w:p>
    <w:p w14:paraId="722EBDEA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The database will be designed to support CRUD operations (Create, Read, Update, Delete) efficiently.</w:t>
      </w:r>
    </w:p>
    <w:p w14:paraId="0638A010" w14:textId="441ACD74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5614893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</w:rPr>
        <w:t>6.2 Database Tables</w:t>
      </w:r>
    </w:p>
    <w:p w14:paraId="402A032C" w14:textId="77777777" w:rsidR="00F57CA7" w:rsidRPr="00F57CA7" w:rsidRDefault="00F57CA7" w:rsidP="00F57CA7">
      <w:pPr>
        <w:pStyle w:val="Heading3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Users Table</w:t>
      </w:r>
    </w:p>
    <w:p w14:paraId="26C88BA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login details and roles.</w:t>
      </w:r>
    </w:p>
    <w:p w14:paraId="76A31368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user_id (Primary Key)</w:t>
      </w:r>
    </w:p>
    <w:p w14:paraId="692C7963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6A39A780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email</w:t>
      </w:r>
    </w:p>
    <w:p w14:paraId="40DBBFDA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password</w:t>
      </w:r>
    </w:p>
    <w:p w14:paraId="495BECAE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role</w:t>
      </w:r>
    </w:p>
    <w:p w14:paraId="6693AAEC" w14:textId="77777777" w:rsidR="00F57CA7" w:rsidRPr="00F57CA7" w:rsidRDefault="00F57CA7" w:rsidP="00F57CA7">
      <w:pPr>
        <w:pStyle w:val="NormalWeb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created_at</w:t>
      </w:r>
    </w:p>
    <w:p w14:paraId="4A110629" w14:textId="06AA08A8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A26385A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Students Table</w:t>
      </w:r>
    </w:p>
    <w:p w14:paraId="774C85E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student information.</w:t>
      </w:r>
    </w:p>
    <w:p w14:paraId="4DBA9589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student_id (Primary Key)</w:t>
      </w:r>
    </w:p>
    <w:p w14:paraId="0A078AB4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user_id</w:t>
      </w:r>
      <w:bookmarkStart w:id="0" w:name="_GoBack"/>
      <w:bookmarkEnd w:id="0"/>
      <w:r w:rsidRPr="00F57CA7">
        <w:rPr>
          <w:rFonts w:asciiTheme="minorHAnsi" w:hAnsiTheme="minorHAnsi" w:cstheme="minorHAnsi"/>
          <w:sz w:val="28"/>
          <w:szCs w:val="28"/>
        </w:rPr>
        <w:t xml:space="preserve"> (Foreign Key)</w:t>
      </w:r>
    </w:p>
    <w:p w14:paraId="5E60DE60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453FF18D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matricule</w:t>
      </w:r>
    </w:p>
    <w:p w14:paraId="41227E8C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department</w:t>
      </w:r>
    </w:p>
    <w:p w14:paraId="635D8FE8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level</w:t>
      </w:r>
    </w:p>
    <w:p w14:paraId="1766A953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phone</w:t>
      </w:r>
    </w:p>
    <w:p w14:paraId="587A9A29" w14:textId="77777777" w:rsidR="00F57CA7" w:rsidRPr="00F57CA7" w:rsidRDefault="00F57CA7" w:rsidP="00F57CA7">
      <w:pPr>
        <w:pStyle w:val="NormalWeb"/>
        <w:numPr>
          <w:ilvl w:val="0"/>
          <w:numId w:val="37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address</w:t>
      </w:r>
    </w:p>
    <w:p w14:paraId="7278FBE5" w14:textId="5348AC5D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26647AB3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Teachers Table</w:t>
      </w:r>
    </w:p>
    <w:p w14:paraId="77C3FE44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teacher details.</w:t>
      </w:r>
    </w:p>
    <w:p w14:paraId="34FE5D5B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teacher_id (Primary Key)</w:t>
      </w:r>
    </w:p>
    <w:p w14:paraId="1D504035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user_id (Foreign Key)</w:t>
      </w:r>
    </w:p>
    <w:p w14:paraId="2ABBE40F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name</w:t>
      </w:r>
    </w:p>
    <w:p w14:paraId="0528CCC6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department</w:t>
      </w:r>
    </w:p>
    <w:p w14:paraId="094479B0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phone</w:t>
      </w:r>
    </w:p>
    <w:p w14:paraId="22FCF96E" w14:textId="77777777" w:rsidR="00F57CA7" w:rsidRPr="00F57CA7" w:rsidRDefault="00F57CA7" w:rsidP="00F57CA7">
      <w:pPr>
        <w:pStyle w:val="NormalWeb"/>
        <w:numPr>
          <w:ilvl w:val="0"/>
          <w:numId w:val="38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email</w:t>
      </w:r>
    </w:p>
    <w:p w14:paraId="5DF9B60B" w14:textId="342A1421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4FC9AFF8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Courses Table</w:t>
      </w:r>
    </w:p>
    <w:p w14:paraId="07708D1F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course information.</w:t>
      </w:r>
    </w:p>
    <w:p w14:paraId="03E29171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course_id (Primary Key)</w:t>
      </w:r>
    </w:p>
    <w:p w14:paraId="25F251DA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course_name</w:t>
      </w:r>
    </w:p>
    <w:p w14:paraId="5C3ADBB4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course_code</w:t>
      </w:r>
    </w:p>
    <w:p w14:paraId="590B7B7B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credit</w:t>
      </w:r>
    </w:p>
    <w:p w14:paraId="288CF786" w14:textId="77777777" w:rsidR="00F57CA7" w:rsidRPr="00F57CA7" w:rsidRDefault="00F57CA7" w:rsidP="00F57CA7">
      <w:pPr>
        <w:pStyle w:val="NormalWeb"/>
        <w:numPr>
          <w:ilvl w:val="0"/>
          <w:numId w:val="39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teacher_id (Foreign Key)</w:t>
      </w:r>
    </w:p>
    <w:p w14:paraId="4300A15A" w14:textId="260941BB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A3AD317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Results Table</w:t>
      </w:r>
    </w:p>
    <w:p w14:paraId="0DC0C139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student results.</w:t>
      </w:r>
    </w:p>
    <w:p w14:paraId="36C14D19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result_id (Primary Key)</w:t>
      </w:r>
    </w:p>
    <w:p w14:paraId="30B78410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student_id (Foreign Key)</w:t>
      </w:r>
    </w:p>
    <w:p w14:paraId="0B521456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course_id (Foreign Key)</w:t>
      </w:r>
    </w:p>
    <w:p w14:paraId="66E2D565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score</w:t>
      </w:r>
    </w:p>
    <w:p w14:paraId="27217FB3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grade</w:t>
      </w:r>
    </w:p>
    <w:p w14:paraId="4B2CC11B" w14:textId="77777777" w:rsidR="00F57CA7" w:rsidRPr="00F57CA7" w:rsidRDefault="00F57CA7" w:rsidP="00F57CA7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semester</w:t>
      </w:r>
    </w:p>
    <w:p w14:paraId="0EF902CD" w14:textId="4C2B6385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1ED2BB9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Payments Table</w:t>
      </w:r>
    </w:p>
    <w:p w14:paraId="02B302FF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fee payment information.</w:t>
      </w:r>
    </w:p>
    <w:p w14:paraId="28869941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payment_id (Primary Key)</w:t>
      </w:r>
    </w:p>
    <w:p w14:paraId="4EB207F5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student_id (Foreign Key)</w:t>
      </w:r>
    </w:p>
    <w:p w14:paraId="1EE820CA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amount</w:t>
      </w:r>
    </w:p>
    <w:p w14:paraId="4A3EB69B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lastRenderedPageBreak/>
        <w:t>date</w:t>
      </w:r>
    </w:p>
    <w:p w14:paraId="62F02E40" w14:textId="77777777" w:rsidR="00F57CA7" w:rsidRPr="00F57CA7" w:rsidRDefault="00F57CA7" w:rsidP="00F57CA7">
      <w:pPr>
        <w:pStyle w:val="NormalWeb"/>
        <w:numPr>
          <w:ilvl w:val="0"/>
          <w:numId w:val="41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status</w:t>
      </w:r>
    </w:p>
    <w:p w14:paraId="332B3434" w14:textId="3795D52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1B7E7866" w14:textId="77777777" w:rsidR="00F57CA7" w:rsidRPr="00F57CA7" w:rsidRDefault="00F57CA7" w:rsidP="00F57CA7">
      <w:pPr>
        <w:pStyle w:val="Heading3"/>
        <w:spacing w:line="360" w:lineRule="auto"/>
        <w:rPr>
          <w:rStyle w:val="Strong"/>
        </w:rPr>
      </w:pPr>
      <w:r w:rsidRPr="00F57CA7">
        <w:rPr>
          <w:rStyle w:val="Strong"/>
        </w:rPr>
        <w:t>Announcements Table</w:t>
      </w:r>
    </w:p>
    <w:p w14:paraId="5DDD9BCC" w14:textId="77777777" w:rsidR="00F57CA7" w:rsidRPr="00F57CA7" w:rsidRDefault="00F57CA7" w:rsidP="00F57CA7">
      <w:pPr>
        <w:pStyle w:val="NormalWeb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Stores announcements.</w:t>
      </w:r>
    </w:p>
    <w:p w14:paraId="19AECA89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announcement_id (Primary Key)</w:t>
      </w:r>
    </w:p>
    <w:p w14:paraId="619CB30C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title</w:t>
      </w:r>
    </w:p>
    <w:p w14:paraId="538DC5ED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message</w:t>
      </w:r>
    </w:p>
    <w:p w14:paraId="00EEE487" w14:textId="77777777" w:rsidR="00F57CA7" w:rsidRPr="00F57CA7" w:rsidRDefault="00F57CA7" w:rsidP="00F57CA7">
      <w:pPr>
        <w:pStyle w:val="NormalWeb"/>
        <w:numPr>
          <w:ilvl w:val="0"/>
          <w:numId w:val="42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created_at</w:t>
      </w:r>
    </w:p>
    <w:p w14:paraId="67C1B0D5" w14:textId="0A204D2F" w:rsidR="00F57CA7" w:rsidRPr="00F57CA7" w:rsidRDefault="00F57CA7" w:rsidP="00F57CA7">
      <w:pPr>
        <w:spacing w:line="360" w:lineRule="auto"/>
        <w:rPr>
          <w:rFonts w:cstheme="minorHAnsi"/>
          <w:sz w:val="28"/>
          <w:szCs w:val="28"/>
        </w:rPr>
      </w:pPr>
    </w:p>
    <w:p w14:paraId="0CA9D884" w14:textId="77777777" w:rsidR="00F57CA7" w:rsidRPr="00F57CA7" w:rsidRDefault="00F57CA7" w:rsidP="00F57CA7">
      <w:pPr>
        <w:pStyle w:val="Heading2"/>
        <w:spacing w:line="360" w:lineRule="auto"/>
        <w:rPr>
          <w:rStyle w:val="Strong"/>
        </w:rPr>
      </w:pPr>
      <w:r w:rsidRPr="00F57CA7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6.3 </w:t>
      </w:r>
      <w:r w:rsidRPr="00F57CA7">
        <w:rPr>
          <w:rStyle w:val="Strong"/>
        </w:rPr>
        <w:t>Relationships</w:t>
      </w:r>
    </w:p>
    <w:p w14:paraId="6AE3E591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user can be a student or teacher</w:t>
      </w:r>
    </w:p>
    <w:p w14:paraId="43EACC8F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teacher can teach many courses</w:t>
      </w:r>
    </w:p>
    <w:p w14:paraId="21B65E8C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student can have many results</w:t>
      </w:r>
    </w:p>
    <w:p w14:paraId="6C55D71B" w14:textId="77777777" w:rsidR="00F57CA7" w:rsidRPr="00F57CA7" w:rsidRDefault="00F57CA7" w:rsidP="00F57CA7">
      <w:pPr>
        <w:pStyle w:val="NormalWeb"/>
        <w:numPr>
          <w:ilvl w:val="0"/>
          <w:numId w:val="43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F57CA7">
        <w:rPr>
          <w:rFonts w:asciiTheme="minorHAnsi" w:hAnsiTheme="minorHAnsi" w:cstheme="minorHAnsi"/>
          <w:sz w:val="28"/>
          <w:szCs w:val="28"/>
        </w:rPr>
        <w:t>One student can make many payments</w:t>
      </w:r>
    </w:p>
    <w:p w14:paraId="089166B6" w14:textId="77777777" w:rsidR="00F57CA7" w:rsidRPr="00F57CA7" w:rsidRDefault="00F57CA7" w:rsidP="00F57CA7">
      <w:pPr>
        <w:pStyle w:val="NormalWeb"/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</w:p>
    <w:p w14:paraId="7972A45C" w14:textId="77777777" w:rsidR="00521D66" w:rsidRPr="00AC4DBE" w:rsidRDefault="00521D66" w:rsidP="00521D66">
      <w:pPr>
        <w:pStyle w:val="NormalWeb"/>
        <w:tabs>
          <w:tab w:val="left" w:pos="2190"/>
        </w:tabs>
        <w:spacing w:before="100" w:beforeAutospacing="1" w:after="100" w:afterAutospacing="1" w:line="360" w:lineRule="auto"/>
        <w:rPr>
          <w:sz w:val="28"/>
          <w:szCs w:val="28"/>
        </w:rPr>
      </w:pPr>
    </w:p>
    <w:p w14:paraId="04E4E13D" w14:textId="77777777" w:rsidR="00AC4DBE" w:rsidRPr="00AC4DBE" w:rsidRDefault="00AC4DBE" w:rsidP="00AC4DBE">
      <w:pPr>
        <w:rPr>
          <w:sz w:val="28"/>
          <w:szCs w:val="28"/>
        </w:rPr>
      </w:pPr>
    </w:p>
    <w:sectPr w:rsidR="00AC4DBE" w:rsidRPr="00AC4DBE">
      <w:headerReference w:type="default" r:id="rId8"/>
      <w:headerReference w:type="first" r:id="rId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27D25" w14:textId="77777777" w:rsidR="00685575" w:rsidRDefault="00685575">
      <w:pPr>
        <w:spacing w:line="240" w:lineRule="auto"/>
      </w:pPr>
      <w:r>
        <w:separator/>
      </w:r>
    </w:p>
    <w:p w14:paraId="6677EAD3" w14:textId="77777777" w:rsidR="00685575" w:rsidRDefault="00685575"/>
  </w:endnote>
  <w:endnote w:type="continuationSeparator" w:id="0">
    <w:p w14:paraId="2BB443C0" w14:textId="77777777" w:rsidR="00685575" w:rsidRDefault="00685575">
      <w:pPr>
        <w:spacing w:line="240" w:lineRule="auto"/>
      </w:pPr>
      <w:r>
        <w:continuationSeparator/>
      </w:r>
    </w:p>
    <w:p w14:paraId="3D97E043" w14:textId="77777777" w:rsidR="00685575" w:rsidRDefault="006855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D88C9C" w14:textId="77777777" w:rsidR="00685575" w:rsidRDefault="00685575">
      <w:pPr>
        <w:spacing w:line="240" w:lineRule="auto"/>
      </w:pPr>
      <w:r>
        <w:separator/>
      </w:r>
    </w:p>
    <w:p w14:paraId="7F96FB9C" w14:textId="77777777" w:rsidR="00685575" w:rsidRDefault="00685575"/>
  </w:footnote>
  <w:footnote w:type="continuationSeparator" w:id="0">
    <w:p w14:paraId="4512720E" w14:textId="77777777" w:rsidR="00685575" w:rsidRDefault="00685575">
      <w:pPr>
        <w:spacing w:line="240" w:lineRule="auto"/>
      </w:pPr>
      <w:r>
        <w:continuationSeparator/>
      </w:r>
    </w:p>
    <w:p w14:paraId="6FAE6B3C" w14:textId="77777777" w:rsidR="00685575" w:rsidRDefault="006855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7199F1" w14:textId="77777777" w:rsidR="00E81978" w:rsidRDefault="00685575">
    <w:pPr>
      <w:pStyle w:val="Header"/>
    </w:pPr>
    <w:sdt>
      <w:sdtPr>
        <w:rPr>
          <w:rStyle w:val="Strong"/>
        </w:rPr>
        <w:alias w:val="Running head"/>
        <w:tag w:val=""/>
        <w:id w:val="12739865"/>
        <w:placeholder>
          <w:docPart w:val="0F212FC86AA3408B8860F878B621EF98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C0601E">
          <w:rPr>
            <w:rStyle w:val="Strong"/>
          </w:rPr>
          <w:t>[Shortened Title up to 50 Characters]</w:t>
        </w:r>
      </w:sdtContent>
    </w:sdt>
    <w:r w:rsidR="005D3A03">
      <w:rPr>
        <w:rStyle w:val="Strong"/>
      </w:rPr>
      <w:ptab w:relativeTo="margin" w:alignment="right" w:leader="none"/>
    </w:r>
    <w:r w:rsidR="005D3A03">
      <w:rPr>
        <w:rStyle w:val="Strong"/>
      </w:rPr>
      <w:fldChar w:fldCharType="begin"/>
    </w:r>
    <w:r w:rsidR="005D3A03">
      <w:rPr>
        <w:rStyle w:val="Strong"/>
      </w:rPr>
      <w:instrText xml:space="preserve"> PAGE   \* MERGEFORMAT </w:instrText>
    </w:r>
    <w:r w:rsidR="005D3A03">
      <w:rPr>
        <w:rStyle w:val="Strong"/>
      </w:rPr>
      <w:fldChar w:fldCharType="separate"/>
    </w:r>
    <w:r w:rsidR="000D3F41">
      <w:rPr>
        <w:rStyle w:val="Strong"/>
        <w:noProof/>
      </w:rPr>
      <w:t>8</w:t>
    </w:r>
    <w:r w:rsidR="005D3A03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B5EEF" w14:textId="763AF4CF" w:rsidR="00A43DBA" w:rsidRPr="00A43DBA" w:rsidRDefault="00A43DBA" w:rsidP="00A43DBA">
    <w:pPr>
      <w:pStyle w:val="Header"/>
      <w:jc w:val="center"/>
      <w:rPr>
        <w:rStyle w:val="Strong"/>
        <w:caps w:val="0"/>
      </w:rPr>
    </w:pPr>
    <w:r>
      <w:t>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BB45A6"/>
    <w:multiLevelType w:val="multilevel"/>
    <w:tmpl w:val="724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93650"/>
    <w:multiLevelType w:val="multilevel"/>
    <w:tmpl w:val="B78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B3CC5"/>
    <w:multiLevelType w:val="multilevel"/>
    <w:tmpl w:val="20B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97E16"/>
    <w:multiLevelType w:val="multilevel"/>
    <w:tmpl w:val="F02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549A7"/>
    <w:multiLevelType w:val="multilevel"/>
    <w:tmpl w:val="9A62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E2407"/>
    <w:multiLevelType w:val="multilevel"/>
    <w:tmpl w:val="A4EC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572C3"/>
    <w:multiLevelType w:val="multilevel"/>
    <w:tmpl w:val="DF7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634D3"/>
    <w:multiLevelType w:val="multilevel"/>
    <w:tmpl w:val="7DE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87338"/>
    <w:multiLevelType w:val="multilevel"/>
    <w:tmpl w:val="E85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AF1B8D"/>
    <w:multiLevelType w:val="multilevel"/>
    <w:tmpl w:val="69F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94B7D"/>
    <w:multiLevelType w:val="multilevel"/>
    <w:tmpl w:val="627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F7482"/>
    <w:multiLevelType w:val="multilevel"/>
    <w:tmpl w:val="D76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9699E"/>
    <w:multiLevelType w:val="multilevel"/>
    <w:tmpl w:val="454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90200"/>
    <w:multiLevelType w:val="multilevel"/>
    <w:tmpl w:val="B932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B87679"/>
    <w:multiLevelType w:val="multilevel"/>
    <w:tmpl w:val="913C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35D1D"/>
    <w:multiLevelType w:val="multilevel"/>
    <w:tmpl w:val="EB5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75128"/>
    <w:multiLevelType w:val="multilevel"/>
    <w:tmpl w:val="84C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A1099"/>
    <w:multiLevelType w:val="multilevel"/>
    <w:tmpl w:val="4268E1E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4C300716"/>
    <w:multiLevelType w:val="multilevel"/>
    <w:tmpl w:val="11C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F05C9"/>
    <w:multiLevelType w:val="multilevel"/>
    <w:tmpl w:val="3DB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27D0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93808C3"/>
    <w:multiLevelType w:val="multilevel"/>
    <w:tmpl w:val="BE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F282B"/>
    <w:multiLevelType w:val="multilevel"/>
    <w:tmpl w:val="77C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2106A"/>
    <w:multiLevelType w:val="multilevel"/>
    <w:tmpl w:val="CD7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02056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6E31292C"/>
    <w:multiLevelType w:val="multilevel"/>
    <w:tmpl w:val="4BC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A6576"/>
    <w:multiLevelType w:val="multilevel"/>
    <w:tmpl w:val="507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C31C2"/>
    <w:multiLevelType w:val="multilevel"/>
    <w:tmpl w:val="3A3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374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6672A0E"/>
    <w:multiLevelType w:val="multilevel"/>
    <w:tmpl w:val="1FA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92D8F"/>
    <w:multiLevelType w:val="multilevel"/>
    <w:tmpl w:val="0D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8324C"/>
    <w:multiLevelType w:val="multilevel"/>
    <w:tmpl w:val="AF6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38"/>
  </w:num>
  <w:num w:numId="13">
    <w:abstractNumId w:val="30"/>
  </w:num>
  <w:num w:numId="14">
    <w:abstractNumId w:val="27"/>
  </w:num>
  <w:num w:numId="15">
    <w:abstractNumId w:val="34"/>
  </w:num>
  <w:num w:numId="16">
    <w:abstractNumId w:val="23"/>
  </w:num>
  <w:num w:numId="17">
    <w:abstractNumId w:val="16"/>
  </w:num>
  <w:num w:numId="18">
    <w:abstractNumId w:val="14"/>
  </w:num>
  <w:num w:numId="19">
    <w:abstractNumId w:val="29"/>
  </w:num>
  <w:num w:numId="20">
    <w:abstractNumId w:val="19"/>
  </w:num>
  <w:num w:numId="21">
    <w:abstractNumId w:val="26"/>
  </w:num>
  <w:num w:numId="22">
    <w:abstractNumId w:val="20"/>
  </w:num>
  <w:num w:numId="23">
    <w:abstractNumId w:val="39"/>
  </w:num>
  <w:num w:numId="24">
    <w:abstractNumId w:val="24"/>
  </w:num>
  <w:num w:numId="25">
    <w:abstractNumId w:val="18"/>
  </w:num>
  <w:num w:numId="26">
    <w:abstractNumId w:val="11"/>
  </w:num>
  <w:num w:numId="27">
    <w:abstractNumId w:val="17"/>
  </w:num>
  <w:num w:numId="28">
    <w:abstractNumId w:val="28"/>
  </w:num>
  <w:num w:numId="29">
    <w:abstractNumId w:val="40"/>
  </w:num>
  <w:num w:numId="30">
    <w:abstractNumId w:val="12"/>
  </w:num>
  <w:num w:numId="31">
    <w:abstractNumId w:val="31"/>
  </w:num>
  <w:num w:numId="32">
    <w:abstractNumId w:val="35"/>
  </w:num>
  <w:num w:numId="33">
    <w:abstractNumId w:val="25"/>
  </w:num>
  <w:num w:numId="34">
    <w:abstractNumId w:val="37"/>
  </w:num>
  <w:num w:numId="35">
    <w:abstractNumId w:val="21"/>
  </w:num>
  <w:num w:numId="36">
    <w:abstractNumId w:val="33"/>
  </w:num>
  <w:num w:numId="37">
    <w:abstractNumId w:val="15"/>
  </w:num>
  <w:num w:numId="38">
    <w:abstractNumId w:val="32"/>
  </w:num>
  <w:num w:numId="39">
    <w:abstractNumId w:val="13"/>
  </w:num>
  <w:num w:numId="40">
    <w:abstractNumId w:val="36"/>
  </w:num>
  <w:num w:numId="41">
    <w:abstractNumId w:val="41"/>
  </w:num>
  <w:num w:numId="42">
    <w:abstractNumId w:val="2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25"/>
    <w:rsid w:val="000D3F41"/>
    <w:rsid w:val="00355DCA"/>
    <w:rsid w:val="004D788F"/>
    <w:rsid w:val="004F457F"/>
    <w:rsid w:val="00521D66"/>
    <w:rsid w:val="00551A02"/>
    <w:rsid w:val="005534FA"/>
    <w:rsid w:val="005B096F"/>
    <w:rsid w:val="005D3A03"/>
    <w:rsid w:val="00685575"/>
    <w:rsid w:val="007661DC"/>
    <w:rsid w:val="008002C0"/>
    <w:rsid w:val="00806772"/>
    <w:rsid w:val="00810774"/>
    <w:rsid w:val="008C5323"/>
    <w:rsid w:val="009A6A3B"/>
    <w:rsid w:val="00A43DBA"/>
    <w:rsid w:val="00AC4DBE"/>
    <w:rsid w:val="00B823AA"/>
    <w:rsid w:val="00BA45DB"/>
    <w:rsid w:val="00BF4184"/>
    <w:rsid w:val="00C0601E"/>
    <w:rsid w:val="00C31D30"/>
    <w:rsid w:val="00CD6E39"/>
    <w:rsid w:val="00CF6E91"/>
    <w:rsid w:val="00D23425"/>
    <w:rsid w:val="00D85B68"/>
    <w:rsid w:val="00E6004D"/>
    <w:rsid w:val="00E81978"/>
    <w:rsid w:val="00F379B7"/>
    <w:rsid w:val="00F525FA"/>
    <w:rsid w:val="00F57CA7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DE1388"/>
  <w15:chartTrackingRefBased/>
  <w15:docId w15:val="{EE3BDC54-27EF-466D-A625-EE337754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3F41"/>
    <w:rPr>
      <w:kern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A3B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6A3B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D30"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C31D30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C31D30"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A6A3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A6A3B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A6A3B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A6A3B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sid w:val="005D3A03"/>
    <w:rPr>
      <w:color w:val="404040" w:themeColor="text1" w:themeTint="BF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link w:val="TitleChar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rsid w:val="008C5323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31D30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sid w:val="00C31D30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sid w:val="00C31D30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002"/>
    <w:rPr>
      <w:rFonts w:ascii="Segoe UI" w:hAnsi="Segoe UI" w:cs="Segoe UI"/>
      <w:kern w:val="24"/>
      <w:sz w:val="22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9A6A3B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F2002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F2002"/>
    <w:rPr>
      <w:kern w:val="2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F2002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F2002"/>
    <w:rPr>
      <w:kern w:val="2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2002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2002"/>
    <w:rPr>
      <w:kern w:val="2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F2002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F2002"/>
    <w:rPr>
      <w:rFonts w:ascii="Segoe UI" w:hAnsi="Segoe UI" w:cs="Segoe UI"/>
      <w:kern w:val="2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2002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2002"/>
    <w:rPr>
      <w:kern w:val="2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FF2002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8002C0"/>
    <w:pPr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8002C0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ajorHAnsi" w:eastAsiaTheme="majorEastAsia" w:hAnsiTheme="majorHAnsi" w:cstheme="majorBidi"/>
      <w:color w:val="272727" w:themeColor="text1" w:themeTint="D8"/>
      <w:kern w:val="2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2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D3A0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3A03"/>
    <w:rPr>
      <w:i/>
      <w:iCs/>
      <w:color w:val="404040" w:themeColor="text1" w:themeTint="BF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FF20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F2002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F2002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F2002"/>
    <w:rPr>
      <w:rFonts w:ascii="Consolas" w:hAnsi="Consolas" w:cs="Consolas"/>
      <w:kern w:val="2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5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BF4184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rPr>
        <w:tblHeader/>
      </w:trPr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39"/>
    <w:qFormat/>
    <w:pPr>
      <w:spacing w:before="240"/>
      <w:ind w:firstLine="0"/>
      <w:contextualSpacing/>
    </w:pPr>
  </w:style>
  <w:style w:type="table" w:styleId="PlainTable1">
    <w:name w:val="Plain Table 1"/>
    <w:basedOn w:val="TableNormal"/>
    <w:uiPriority w:val="41"/>
    <w:rsid w:val="00E6004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F2002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F2002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F2002"/>
    <w:rPr>
      <w:kern w:val="24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F2002"/>
    <w:rPr>
      <w:rFonts w:ascii="Consolas" w:hAnsi="Consolas"/>
      <w:sz w:val="22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D3A03"/>
    <w:rPr>
      <w:i/>
      <w:iCs/>
      <w:color w:val="373737" w:themeColor="accent1" w:themeShade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A45DB"/>
    <w:rPr>
      <w:b/>
      <w:bCs/>
      <w:caps w:val="0"/>
      <w:smallCaps/>
      <w:color w:val="595959" w:themeColor="text1" w:themeTint="A6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6A3B"/>
    <w:pPr>
      <w:spacing w:before="240"/>
      <w:ind w:firstLine="720"/>
      <w:jc w:val="left"/>
      <w:outlineLvl w:val="9"/>
    </w:pPr>
    <w:rPr>
      <w:bCs w:val="0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A6A3B"/>
    <w:rPr>
      <w:color w:val="595959" w:themeColor="text1" w:themeTint="A6"/>
      <w:u w:val="single"/>
    </w:rPr>
  </w:style>
  <w:style w:type="paragraph" w:customStyle="1" w:styleId="Title2">
    <w:name w:val="Title 2"/>
    <w:basedOn w:val="Normal"/>
    <w:uiPriority w:val="1"/>
    <w:qFormat/>
    <w:rsid w:val="00B823AA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A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F212FC86AA3408B8860F878B621E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28304-644C-4D4B-AF36-3FCA93383B89}"/>
      </w:docPartPr>
      <w:docPartBody>
        <w:p w:rsidR="00430CA4" w:rsidRDefault="008372E3">
          <w:pPr>
            <w:pStyle w:val="0F212FC86AA3408B8860F878B621EF98"/>
          </w:pPr>
          <w:r w:rsidRPr="005D3A03">
            <w:t>Figures title: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A4"/>
    <w:rsid w:val="00430CA4"/>
    <w:rsid w:val="0083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9617C77FA5418E84A46084196A5ED8">
    <w:name w:val="739617C77FA5418E84A46084196A5ED8"/>
  </w:style>
  <w:style w:type="paragraph" w:customStyle="1" w:styleId="F03106F080004500ACBE2D8EF40BFA2D">
    <w:name w:val="F03106F080004500ACBE2D8EF40BFA2D"/>
  </w:style>
  <w:style w:type="paragraph" w:customStyle="1" w:styleId="693BF64514E14EC9BDE6BAADA828C279">
    <w:name w:val="693BF64514E14EC9BDE6BAADA828C279"/>
  </w:style>
  <w:style w:type="paragraph" w:customStyle="1" w:styleId="0F9613E0C0964CA5BA33D741BE2AFE43">
    <w:name w:val="0F9613E0C0964CA5BA33D741BE2AFE43"/>
  </w:style>
  <w:style w:type="paragraph" w:customStyle="1" w:styleId="E3D2B691F194444EB0E1F965D5B3810B">
    <w:name w:val="E3D2B691F194444EB0E1F965D5B3810B"/>
  </w:style>
  <w:style w:type="paragraph" w:customStyle="1" w:styleId="9F96D5AC0A514BC39A4708D384BFC4EB">
    <w:name w:val="9F96D5AC0A514BC39A4708D384BFC4EB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06803011175F4C07A5FAD0D972E4330B">
    <w:name w:val="06803011175F4C07A5FAD0D972E4330B"/>
  </w:style>
  <w:style w:type="paragraph" w:customStyle="1" w:styleId="24ACA8891A3040778830F5B5FBC51114">
    <w:name w:val="24ACA8891A3040778830F5B5FBC51114"/>
  </w:style>
  <w:style w:type="paragraph" w:customStyle="1" w:styleId="C7944E4D5B404C4296DA82CAEEF5A879">
    <w:name w:val="C7944E4D5B404C4296DA82CAEEF5A879"/>
  </w:style>
  <w:style w:type="paragraph" w:customStyle="1" w:styleId="FA572928A45F4708A78E715C8B25B652">
    <w:name w:val="FA572928A45F4708A78E715C8B25B652"/>
  </w:style>
  <w:style w:type="paragraph" w:customStyle="1" w:styleId="1104797461124CC9A018B121CAF1272C">
    <w:name w:val="1104797461124CC9A018B121CAF1272C"/>
  </w:style>
  <w:style w:type="paragraph" w:customStyle="1" w:styleId="FB5ADC060DE24970A4DD97A0792C8DAF">
    <w:name w:val="FB5ADC060DE24970A4DD97A0792C8DAF"/>
  </w:style>
  <w:style w:type="paragraph" w:customStyle="1" w:styleId="B2E60DEFA4834318A955609AE9FB58A9">
    <w:name w:val="B2E60DEFA4834318A955609AE9FB58A9"/>
  </w:style>
  <w:style w:type="paragraph" w:customStyle="1" w:styleId="F6EBDFEB4C184923AC54D83803D7B132">
    <w:name w:val="F6EBDFEB4C184923AC54D83803D7B132"/>
  </w:style>
  <w:style w:type="paragraph" w:customStyle="1" w:styleId="989C4A681CFB4D30BF68398607AF32FB">
    <w:name w:val="989C4A681CFB4D30BF68398607AF32FB"/>
  </w:style>
  <w:style w:type="paragraph" w:customStyle="1" w:styleId="3362E9903BA341268BB68B0A4F73B8ED">
    <w:name w:val="3362E9903BA341268BB68B0A4F73B8ED"/>
  </w:style>
  <w:style w:type="paragraph" w:customStyle="1" w:styleId="0E0694CCC3DF4300AD2F5658C8B3F270">
    <w:name w:val="0E0694CCC3DF4300AD2F5658C8B3F270"/>
  </w:style>
  <w:style w:type="paragraph" w:customStyle="1" w:styleId="7EC36F8BAD654D9E8E82DC2ACE159C31">
    <w:name w:val="7EC36F8BAD654D9E8E82DC2ACE159C31"/>
  </w:style>
  <w:style w:type="paragraph" w:customStyle="1" w:styleId="ACCF7561B20B42E4AE7F231117F649EC">
    <w:name w:val="ACCF7561B20B42E4AE7F231117F649EC"/>
  </w:style>
  <w:style w:type="paragraph" w:customStyle="1" w:styleId="F373D1E740D04B71B41673A4EE191717">
    <w:name w:val="F373D1E740D04B71B41673A4EE191717"/>
  </w:style>
  <w:style w:type="paragraph" w:customStyle="1" w:styleId="57E110AE36594395A0870E40D53163EC">
    <w:name w:val="57E110AE36594395A0870E40D53163EC"/>
  </w:style>
  <w:style w:type="paragraph" w:customStyle="1" w:styleId="3FDCD2127B65444990622080A56CDE1D">
    <w:name w:val="3FDCD2127B65444990622080A56CDE1D"/>
  </w:style>
  <w:style w:type="paragraph" w:customStyle="1" w:styleId="C34262811EF94C72A2120088B9471BBA">
    <w:name w:val="C34262811EF94C72A2120088B9471BBA"/>
  </w:style>
  <w:style w:type="paragraph" w:customStyle="1" w:styleId="61995C1000484251A7B5121DB014774F">
    <w:name w:val="61995C1000484251A7B5121DB014774F"/>
  </w:style>
  <w:style w:type="paragraph" w:customStyle="1" w:styleId="D644046A1FD3458EAB787356EC6546C5">
    <w:name w:val="D644046A1FD3458EAB787356EC6546C5"/>
  </w:style>
  <w:style w:type="paragraph" w:customStyle="1" w:styleId="004E72B4C45C4B8DBE33E2DE1014C501">
    <w:name w:val="004E72B4C45C4B8DBE33E2DE1014C501"/>
  </w:style>
  <w:style w:type="paragraph" w:customStyle="1" w:styleId="4467F9E4614C4035A743061EF75D3833">
    <w:name w:val="4467F9E4614C4035A743061EF75D3833"/>
  </w:style>
  <w:style w:type="paragraph" w:customStyle="1" w:styleId="59AE21B7D53946369944B9514681D5EF">
    <w:name w:val="59AE21B7D53946369944B9514681D5EF"/>
  </w:style>
  <w:style w:type="paragraph" w:customStyle="1" w:styleId="926401AA37CF4DCF9F9B13467193AF77">
    <w:name w:val="926401AA37CF4DCF9F9B13467193AF77"/>
  </w:style>
  <w:style w:type="paragraph" w:customStyle="1" w:styleId="E854DFCAA62C42DD889123AD85FA85DB">
    <w:name w:val="E854DFCAA62C42DD889123AD85FA85DB"/>
  </w:style>
  <w:style w:type="paragraph" w:customStyle="1" w:styleId="2E34EA689DD94D988C02FF218DE7800A">
    <w:name w:val="2E34EA689DD94D988C02FF218DE7800A"/>
  </w:style>
  <w:style w:type="paragraph" w:customStyle="1" w:styleId="EF049048AC87403883AFECFD504A6997">
    <w:name w:val="EF049048AC87403883AFECFD504A6997"/>
  </w:style>
  <w:style w:type="paragraph" w:customStyle="1" w:styleId="845C8ABDAB784158B5387D4FA647A625">
    <w:name w:val="845C8ABDAB784158B5387D4FA647A625"/>
  </w:style>
  <w:style w:type="paragraph" w:customStyle="1" w:styleId="042D7BAE38BE4703A3639505E83A2211">
    <w:name w:val="042D7BAE38BE4703A3639505E83A2211"/>
  </w:style>
  <w:style w:type="paragraph" w:customStyle="1" w:styleId="73E9C293B83D46AD847BABB8AFE94901">
    <w:name w:val="73E9C293B83D46AD847BABB8AFE94901"/>
  </w:style>
  <w:style w:type="paragraph" w:customStyle="1" w:styleId="236386F6BBDC43A49A8569DBAA00D242">
    <w:name w:val="236386F6BBDC43A49A8569DBAA00D242"/>
  </w:style>
  <w:style w:type="paragraph" w:customStyle="1" w:styleId="39BD2534B4AA4ABB89611296A1728365">
    <w:name w:val="39BD2534B4AA4ABB89611296A1728365"/>
  </w:style>
  <w:style w:type="paragraph" w:customStyle="1" w:styleId="F03868C1286F44F58404646423EB1091">
    <w:name w:val="F03868C1286F44F58404646423EB1091"/>
  </w:style>
  <w:style w:type="paragraph" w:customStyle="1" w:styleId="0B1FD54841454AE1AFCE7CDF45A5FE03">
    <w:name w:val="0B1FD54841454AE1AFCE7CDF45A5FE03"/>
  </w:style>
  <w:style w:type="paragraph" w:customStyle="1" w:styleId="49735DA263084252881817A3312CEA0C">
    <w:name w:val="49735DA263084252881817A3312CEA0C"/>
  </w:style>
  <w:style w:type="paragraph" w:customStyle="1" w:styleId="EB11A99DE0F644ABA39A7DD6DEF9E16E">
    <w:name w:val="EB11A99DE0F644ABA39A7DD6DEF9E16E"/>
  </w:style>
  <w:style w:type="paragraph" w:customStyle="1" w:styleId="C062784BBE2842009D7F1E9193A3ABA9">
    <w:name w:val="C062784BBE2842009D7F1E9193A3ABA9"/>
  </w:style>
  <w:style w:type="paragraph" w:customStyle="1" w:styleId="A6BDCF7AEACF4E048F847BD18BDA5D59">
    <w:name w:val="A6BDCF7AEACF4E048F847BD18BDA5D59"/>
  </w:style>
  <w:style w:type="paragraph" w:customStyle="1" w:styleId="5B338FEB3C254D6B80502B0D66F38CEC">
    <w:name w:val="5B338FEB3C254D6B80502B0D66F38CEC"/>
  </w:style>
  <w:style w:type="paragraph" w:customStyle="1" w:styleId="7E9C698BDA2A4B7AA9E7A8054B747546">
    <w:name w:val="7E9C698BDA2A4B7AA9E7A8054B747546"/>
  </w:style>
  <w:style w:type="paragraph" w:customStyle="1" w:styleId="9635724D9EAE4EE6BD5E99F1DB6E7273">
    <w:name w:val="9635724D9EAE4EE6BD5E99F1DB6E7273"/>
  </w:style>
  <w:style w:type="paragraph" w:customStyle="1" w:styleId="0AD6EBF90F81462F9404DA0D7204A15E">
    <w:name w:val="0AD6EBF90F81462F9404DA0D7204A15E"/>
  </w:style>
  <w:style w:type="paragraph" w:customStyle="1" w:styleId="5265C16BDB994E0F9B6D8D35694AA1FD">
    <w:name w:val="5265C16BDB994E0F9B6D8D35694AA1FD"/>
  </w:style>
  <w:style w:type="paragraph" w:customStyle="1" w:styleId="2C398EF5337548D0A562A7FBA6DC7D15">
    <w:name w:val="2C398EF5337548D0A562A7FBA6DC7D15"/>
  </w:style>
  <w:style w:type="paragraph" w:customStyle="1" w:styleId="DB1D21CCCB924D0E9042A62FF469B8E1">
    <w:name w:val="DB1D21CCCB924D0E9042A62FF469B8E1"/>
  </w:style>
  <w:style w:type="paragraph" w:customStyle="1" w:styleId="5E4F77B913F8426F91D6DAF41AD1AD7D">
    <w:name w:val="5E4F77B913F8426F91D6DAF41AD1AD7D"/>
  </w:style>
  <w:style w:type="paragraph" w:customStyle="1" w:styleId="5CA6BAF6644542998C63B4309CBDA119">
    <w:name w:val="5CA6BAF6644542998C63B4309CBDA119"/>
  </w:style>
  <w:style w:type="paragraph" w:customStyle="1" w:styleId="124FFC931C0247B38E4D45DFC8897AE0">
    <w:name w:val="124FFC931C0247B38E4D45DFC8897AE0"/>
  </w:style>
  <w:style w:type="paragraph" w:customStyle="1" w:styleId="8E8EABBF228F411FBE5B6A8189A60C5F">
    <w:name w:val="8E8EABBF228F411FBE5B6A8189A60C5F"/>
  </w:style>
  <w:style w:type="paragraph" w:customStyle="1" w:styleId="924648EAFDF7492D9360D520D142ABB4">
    <w:name w:val="924648EAFDF7492D9360D520D142ABB4"/>
  </w:style>
  <w:style w:type="paragraph" w:customStyle="1" w:styleId="C85BAA5CF5504559AF6D0969ACC34853">
    <w:name w:val="C85BAA5CF5504559AF6D0969ACC34853"/>
  </w:style>
  <w:style w:type="paragraph" w:customStyle="1" w:styleId="B69216DB526D42A183B1DE59DEDCA546">
    <w:name w:val="B69216DB526D42A183B1DE59DEDCA546"/>
  </w:style>
  <w:style w:type="paragraph" w:customStyle="1" w:styleId="2D5A4603077C4A629A01D797D4D7452B">
    <w:name w:val="2D5A4603077C4A629A01D797D4D7452B"/>
  </w:style>
  <w:style w:type="paragraph" w:customStyle="1" w:styleId="2B2CC00C2E674408BD38D059B3BB1CA6">
    <w:name w:val="2B2CC00C2E674408BD38D059B3BB1CA6"/>
  </w:style>
  <w:style w:type="paragraph" w:customStyle="1" w:styleId="8CA9E4CAE49A43DEAC56DCC395A6C9AF">
    <w:name w:val="8CA9E4CAE49A43DEAC56DCC395A6C9AF"/>
  </w:style>
  <w:style w:type="paragraph" w:customStyle="1" w:styleId="ECA460B6B06F4526BB201D1B964FA71A">
    <w:name w:val="ECA460B6B06F4526BB201D1B964FA71A"/>
  </w:style>
  <w:style w:type="paragraph" w:customStyle="1" w:styleId="0F212FC86AA3408B8860F878B621EF98">
    <w:name w:val="0F212FC86AA3408B8860F878B621EF98"/>
  </w:style>
  <w:style w:type="paragraph" w:customStyle="1" w:styleId="FE146969F5424F37A07B6E5B1F2EB140">
    <w:name w:val="FE146969F5424F37A07B6E5B1F2EB1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>
  <b:Source>
    <b:Tag>Article</b:Tag>
    <b:SourceType>JournalArticle</b:SourceType>
    <b:Guid>{A9826F97-9AB6-4323-9880-F46D9FA5FDF4}</b:Guid>
    <b:Title>Article Title</b:Title>
    <b:Year>Year</b:Year>
    <b:JournalName>Journal Title</b:JournalName>
    <b:Pages>Pages From - To</b:Pages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1</b:RefOrder>
  </b:Source>
  <b:Source>
    <b:Tag>Last</b:Tag>
    <b:SourceType>Book</b:SourceType>
    <b:Guid>{60AAA012-579D-4CB3-B717-40E27E8995F9}</b:Guid>
    <b:Title>Book Title</b:Title>
    <b:Year>Year</b:Year>
    <b:City>City Name</b:City>
    <b:Publisher>Publisher Name</b:Publisher>
    <b:Author>
      <b:Author>
        <b:NameList>
          <b:Person>
            <b:Last>Last Name</b:Last>
            <b:First>First,</b:First>
            <b:Middle>Middle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774DF2D8-932D-4C77-8662-7F6C77837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283</TotalTime>
  <Pages>1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4</cp:revision>
  <dcterms:created xsi:type="dcterms:W3CDTF">2026-01-24T18:54:00Z</dcterms:created>
  <dcterms:modified xsi:type="dcterms:W3CDTF">2026-01-25T12:01:00Z</dcterms:modified>
</cp:coreProperties>
</file>