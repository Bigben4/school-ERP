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B482A" w14:textId="77777777" w:rsidR="004D788F" w:rsidRPr="004D788F" w:rsidRDefault="004D788F" w:rsidP="004D788F">
      <w:pPr>
        <w:spacing w:before="100" w:beforeAutospacing="1" w:after="100" w:afterAutospacing="1" w:line="24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1. Introduction</w:t>
      </w:r>
    </w:p>
    <w:p w14:paraId="3EBC4501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1.1 Purpose</w:t>
      </w:r>
    </w:p>
    <w:p w14:paraId="57B017B8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purpose of this Software Requirements Specification (SRS) document is to describe the functional and non-functional requirements of the School Enterprise Resource Planning (ERP) System.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This document is intended for students, lecturers, and developers who want to understand how the system will work before it is developed.</w:t>
      </w:r>
    </w:p>
    <w:p w14:paraId="198ADE50" w14:textId="1CC93FF2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help to manage school activities such as student records, teacher records, course management, results processing, and fee management in a digital way.</w:t>
      </w:r>
    </w:p>
    <w:p w14:paraId="5EE4ED61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1.2 Scope</w:t>
      </w:r>
    </w:p>
    <w:p w14:paraId="0F738E96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School ERP System is a web-based application designed to automate and manage the daily activities of a school.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The system will allow different users (Admin, Teacher, Student, and Accountant) to log in and perform their assigned tasks.</w:t>
      </w:r>
    </w:p>
    <w:p w14:paraId="5F31DCFE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system will include the following main modules:</w:t>
      </w:r>
    </w:p>
    <w:p w14:paraId="16F7E793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authentication and authorization</w:t>
      </w:r>
    </w:p>
    <w:p w14:paraId="3F7BAA13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Student management</w:t>
      </w:r>
    </w:p>
    <w:p w14:paraId="0638732C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Teacher management</w:t>
      </w:r>
    </w:p>
    <w:p w14:paraId="3EA71169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Course management</w:t>
      </w:r>
    </w:p>
    <w:p w14:paraId="2A53CC5A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Result management</w:t>
      </w:r>
    </w:p>
    <w:p w14:paraId="6BD35F0D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Fees management</w:t>
      </w:r>
    </w:p>
    <w:p w14:paraId="26F26511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Announcements</w:t>
      </w:r>
    </w:p>
    <w:p w14:paraId="3C1C1405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Profile management</w:t>
      </w:r>
    </w:p>
    <w:p w14:paraId="1ED9F294" w14:textId="02829AF4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store all information in a central database and allow authorized users to access data securely from any device with an internet connection</w:t>
      </w:r>
    </w:p>
    <w:p w14:paraId="677F30DF" w14:textId="1582B7A1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259"/>
      </w:tblGrid>
      <w:tr w:rsidR="004D788F" w:rsidRPr="004D788F" w14:paraId="56F0091E" w14:textId="77777777" w:rsidTr="004D78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251022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E8C591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Meaning</w:t>
            </w:r>
          </w:p>
        </w:tc>
      </w:tr>
      <w:tr w:rsidR="004D788F" w:rsidRPr="004D788F" w14:paraId="5FFE5A54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9A9BA4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3351B0F4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Enterprise Resource Planning</w:t>
            </w:r>
          </w:p>
        </w:tc>
      </w:tr>
      <w:tr w:rsidR="004D788F" w:rsidRPr="004D788F" w14:paraId="3D9D7799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C329D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98E92AC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Software Requirements Specification</w:t>
            </w:r>
          </w:p>
        </w:tc>
      </w:tr>
      <w:tr w:rsidR="004D788F" w:rsidRPr="004D788F" w14:paraId="44EB4DF3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1FB6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015871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Create, Read, Update, Delete</w:t>
            </w:r>
          </w:p>
        </w:tc>
      </w:tr>
      <w:tr w:rsidR="004D788F" w:rsidRPr="004D788F" w14:paraId="6DDAF1C8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A34A7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262A83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System administrator</w:t>
            </w:r>
          </w:p>
        </w:tc>
      </w:tr>
      <w:tr w:rsidR="004D788F" w:rsidRPr="004D788F" w14:paraId="17CBE939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A7647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C183592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User Interface</w:t>
            </w:r>
          </w:p>
        </w:tc>
      </w:tr>
      <w:tr w:rsidR="004D788F" w:rsidRPr="004D788F" w14:paraId="1B29EC82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EF89E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2D546EC3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Database</w:t>
            </w:r>
          </w:p>
        </w:tc>
      </w:tr>
    </w:tbl>
    <w:p w14:paraId="5F2BA7CB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sdt>
      <w:sdtPr>
        <w:id w:val="62297111"/>
        <w:docPartObj>
          <w:docPartGallery w:val="Bibliographies"/>
          <w:docPartUnique/>
        </w:docPartObj>
      </w:sdtPr>
      <w:sdtEndPr/>
      <w:sdtContent>
        <w:p w14:paraId="64FA2607" w14:textId="1FA7048B" w:rsidR="00E81978" w:rsidRDefault="00806772" w:rsidP="00C31D30">
          <w:pPr>
            <w:pStyle w:val="Bibliography"/>
            <w:rPr>
              <w:noProof/>
            </w:rPr>
          </w:pPr>
        </w:p>
      </w:sdtContent>
    </w:sdt>
    <w:p w14:paraId="386515EA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1.4 Document Overview</w:t>
      </w:r>
    </w:p>
    <w:p w14:paraId="1906876E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This document is organized into several sections.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1 introduces the system and its purpose.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2 describes the overall system.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3 explains the functional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4 describes the non-functional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5 explains system modules.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6 describes database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Section 7 lists constraints and assumptions.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8 describes future enhancements.</w:t>
      </w:r>
    </w:p>
    <w:p w14:paraId="79257139" w14:textId="7905F0AB" w:rsidR="004D788F" w:rsidRDefault="004D788F"/>
    <w:p w14:paraId="73EED0B2" w14:textId="2BC9312E" w:rsidR="004D788F" w:rsidRDefault="004D788F"/>
    <w:p w14:paraId="60707692" w14:textId="5581961B" w:rsidR="004D788F" w:rsidRDefault="004D788F"/>
    <w:p w14:paraId="67686631" w14:textId="2B256495" w:rsidR="004D788F" w:rsidRDefault="004D788F"/>
    <w:p w14:paraId="34498513" w14:textId="77777777" w:rsidR="004D788F" w:rsidRDefault="004D788F" w:rsidP="004D788F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2. Overall Description</w:t>
      </w:r>
    </w:p>
    <w:p w14:paraId="469BF6B1" w14:textId="699FD8B5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2.1 Product Perspective</w:t>
      </w:r>
    </w:p>
    <w:p w14:paraId="6853D032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School ERP System is a new web-based application that will be developed to replace manual and paper-based school management processes.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The system will operate as a centralized platform where all school data will be stored in a database and accessed by authorized users only.</w:t>
      </w:r>
    </w:p>
    <w:p w14:paraId="7266FD94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be accessible through a web browser and will not require installation on user devices.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It will connect to a backend server that handles business logic and database operations</w:t>
      </w:r>
      <w:r w:rsidRPr="004D788F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490687E" w14:textId="22A27114" w:rsidR="004D788F" w:rsidRDefault="004D788F"/>
    <w:p w14:paraId="498BD0DA" w14:textId="77777777" w:rsidR="00AC4DBE" w:rsidRPr="00AC4DBE" w:rsidRDefault="00AC4DBE" w:rsidP="00AC4DBE">
      <w:p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2.2 Product Functions</w:t>
      </w:r>
    </w:p>
    <w:p w14:paraId="13D80C1F" w14:textId="77777777" w:rsidR="00AC4DBE" w:rsidRPr="00AC4DBE" w:rsidRDefault="00AC4DBE" w:rsidP="00AC4DBE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main functions of the School ERP System include:</w:t>
      </w:r>
    </w:p>
    <w:p w14:paraId="6255BB5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login and logout</w:t>
      </w:r>
    </w:p>
    <w:p w14:paraId="0E007CF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Role-based access control</w:t>
      </w:r>
    </w:p>
    <w:p w14:paraId="43C664A6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Student record management</w:t>
      </w:r>
    </w:p>
    <w:p w14:paraId="2D0FFD23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Teacher record management</w:t>
      </w:r>
    </w:p>
    <w:p w14:paraId="596EF078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Course management</w:t>
      </w:r>
    </w:p>
    <w:p w14:paraId="100C13BF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Result processing and viewing</w:t>
      </w:r>
    </w:p>
    <w:p w14:paraId="3A5E4C4C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Fee payment recording</w:t>
      </w:r>
    </w:p>
    <w:p w14:paraId="4EA1C52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Announcements and notifications</w:t>
      </w:r>
    </w:p>
    <w:p w14:paraId="2F14E57F" w14:textId="6286106C" w:rsid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profile management</w:t>
      </w:r>
    </w:p>
    <w:p w14:paraId="4C30DE8B" w14:textId="09D65623" w:rsidR="00AC4DBE" w:rsidRDefault="00AC4DBE" w:rsidP="00AC4D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p w14:paraId="7EB335CF" w14:textId="77777777" w:rsidR="00AC4DBE" w:rsidRPr="00AC4DBE" w:rsidRDefault="00AC4DBE" w:rsidP="00AC4D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p w14:paraId="4CD8DE3D" w14:textId="3F7C5CF3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239"/>
      </w:tblGrid>
      <w:tr w:rsidR="00AC4DBE" w:rsidRPr="00AC4DBE" w14:paraId="4D8E34C3" w14:textId="77777777" w:rsidTr="00AC4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099B3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0851BF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Description</w:t>
            </w:r>
          </w:p>
        </w:tc>
      </w:tr>
      <w:tr w:rsidR="00AC4DBE" w:rsidRPr="00AC4DBE" w14:paraId="338AFF80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E8F7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183A8C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Manages the entire system, users, and settings</w:t>
            </w:r>
          </w:p>
        </w:tc>
      </w:tr>
      <w:tr w:rsidR="00AC4DBE" w:rsidRPr="00AC4DBE" w14:paraId="29544837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A7E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DCDC03B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Enters results and manages courses</w:t>
            </w:r>
          </w:p>
        </w:tc>
      </w:tr>
      <w:tr w:rsidR="00AC4DBE" w:rsidRPr="00AC4DBE" w14:paraId="32A872DA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2F9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3417EC0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Views results, courses, and announcements</w:t>
            </w:r>
          </w:p>
        </w:tc>
      </w:tr>
      <w:tr w:rsidR="00AC4DBE" w:rsidRPr="00AC4DBE" w14:paraId="7A0DA370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ECA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C65021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Records and manages school fees</w:t>
            </w:r>
          </w:p>
        </w:tc>
      </w:tr>
      <w:tr w:rsidR="00AC4DBE" w:rsidRPr="00AC4DBE" w14:paraId="640F5BB5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FF4A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63A5A09C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Views relevant system data</w:t>
            </w:r>
          </w:p>
        </w:tc>
      </w:tr>
    </w:tbl>
    <w:p w14:paraId="050EF3C7" w14:textId="5C89892E" w:rsidR="004D788F" w:rsidRDefault="004D788F" w:rsidP="00AC4DBE">
      <w:pPr>
        <w:spacing w:line="360" w:lineRule="auto"/>
        <w:rPr>
          <w:sz w:val="28"/>
          <w:szCs w:val="28"/>
        </w:rPr>
      </w:pPr>
    </w:p>
    <w:p w14:paraId="23608B32" w14:textId="49C8BCB4" w:rsidR="00AC4DBE" w:rsidRDefault="00AC4DBE" w:rsidP="00AC4DBE">
      <w:pPr>
        <w:spacing w:line="360" w:lineRule="auto"/>
        <w:rPr>
          <w:sz w:val="28"/>
          <w:szCs w:val="28"/>
        </w:rPr>
      </w:pPr>
    </w:p>
    <w:p w14:paraId="2E4A35EA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2.4 Operating Environment</w:t>
      </w:r>
    </w:p>
    <w:p w14:paraId="70031B96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will run on the following environment:</w:t>
      </w:r>
    </w:p>
    <w:p w14:paraId="42463191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Web browser (Chrome, Firefox, Edge)</w:t>
      </w:r>
    </w:p>
    <w:p w14:paraId="19E86D0E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Server: Node.js with Express</w:t>
      </w:r>
    </w:p>
    <w:p w14:paraId="04AC82B6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Database: MySQL or SQLite</w:t>
      </w:r>
    </w:p>
    <w:p w14:paraId="691F44AD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Operating System: Windows / Linux</w:t>
      </w:r>
    </w:p>
    <w:p w14:paraId="6F9A8267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lastRenderedPageBreak/>
        <w:t>Internet connection required</w:t>
      </w:r>
    </w:p>
    <w:p w14:paraId="34FC206E" w14:textId="6998DDCD" w:rsidR="00AC4DBE" w:rsidRDefault="00AC4DBE" w:rsidP="00AC4DBE">
      <w:pPr>
        <w:spacing w:line="360" w:lineRule="auto"/>
        <w:rPr>
          <w:sz w:val="28"/>
          <w:szCs w:val="28"/>
        </w:rPr>
      </w:pPr>
    </w:p>
    <w:p w14:paraId="64B39C85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2.5 Design and Implementation Constraints</w:t>
      </w:r>
    </w:p>
    <w:p w14:paraId="59888098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must be developed using JavaScript</w:t>
      </w:r>
    </w:p>
    <w:p w14:paraId="64BA1EBC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must be completed within the academic semester</w:t>
      </w:r>
    </w:p>
    <w:p w14:paraId="5339F221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Free or open-source tools will be used</w:t>
      </w:r>
    </w:p>
    <w:p w14:paraId="710AC20A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is for educational purposes</w:t>
      </w:r>
    </w:p>
    <w:p w14:paraId="2881F10B" w14:textId="10FE2AEA" w:rsidR="00AC4DBE" w:rsidRDefault="00AC4DBE" w:rsidP="00AC4DBE">
      <w:pPr>
        <w:rPr>
          <w:sz w:val="28"/>
          <w:szCs w:val="28"/>
        </w:rPr>
      </w:pPr>
    </w:p>
    <w:p w14:paraId="1004CEF0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2.6 User Documentation</w:t>
      </w:r>
    </w:p>
    <w:p w14:paraId="238384C9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will include:</w:t>
      </w:r>
    </w:p>
    <w:p w14:paraId="0789E452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 manual</w:t>
      </w:r>
    </w:p>
    <w:p w14:paraId="5008D456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Admin guide</w:t>
      </w:r>
    </w:p>
    <w:p w14:paraId="7DC6CA12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Simple help messages inside the system</w:t>
      </w:r>
    </w:p>
    <w:p w14:paraId="01C0FFD2" w14:textId="18155184" w:rsidR="00AC4DBE" w:rsidRDefault="00AC4DBE" w:rsidP="00AC4DBE">
      <w:pPr>
        <w:rPr>
          <w:sz w:val="28"/>
          <w:szCs w:val="28"/>
        </w:rPr>
      </w:pPr>
    </w:p>
    <w:p w14:paraId="0B64564B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2.7 Assumptions and Dependencies</w:t>
      </w:r>
    </w:p>
    <w:p w14:paraId="234F3EC2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Users have basic computer knowledge</w:t>
      </w:r>
    </w:p>
    <w:p w14:paraId="32276534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Users have access to the internet</w:t>
      </w:r>
    </w:p>
    <w:p w14:paraId="2C6255BB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depends on server availability</w:t>
      </w:r>
    </w:p>
    <w:p w14:paraId="537FB89B" w14:textId="54179DE8" w:rsid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database must be running for the system to work</w:t>
      </w:r>
    </w:p>
    <w:p w14:paraId="2911A64C" w14:textId="2525835C" w:rsidR="00AC4DBE" w:rsidRDefault="00AC4DBE" w:rsidP="00AC4DBE">
      <w:pPr>
        <w:pStyle w:val="NormalWeb"/>
        <w:spacing w:before="100" w:beforeAutospacing="1" w:after="100" w:afterAutospacing="1" w:line="360" w:lineRule="auto"/>
        <w:rPr>
          <w:sz w:val="28"/>
          <w:szCs w:val="28"/>
        </w:rPr>
      </w:pPr>
    </w:p>
    <w:p w14:paraId="327CDBD1" w14:textId="77777777" w:rsidR="00AC4DBE" w:rsidRPr="00521D66" w:rsidRDefault="00AC4DBE" w:rsidP="00521D66">
      <w:pPr>
        <w:pStyle w:val="Heading1"/>
        <w:rPr>
          <w:rStyle w:val="Strong"/>
          <w:caps w:val="0"/>
          <w:sz w:val="28"/>
          <w:szCs w:val="28"/>
        </w:rPr>
      </w:pPr>
      <w:r w:rsidRPr="00521D66">
        <w:rPr>
          <w:rStyle w:val="Strong"/>
          <w:caps w:val="0"/>
          <w:sz w:val="28"/>
          <w:szCs w:val="28"/>
        </w:rPr>
        <w:lastRenderedPageBreak/>
        <w:t>3. Functional Requirements</w:t>
      </w:r>
    </w:p>
    <w:p w14:paraId="7B09C181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This section describes what the system must do. Each requirement is written clearly and can be used directly during system development.</w:t>
      </w:r>
    </w:p>
    <w:p w14:paraId="4051773C" w14:textId="0B32B695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10581EED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3.1 Authentication Module</w:t>
      </w:r>
    </w:p>
    <w:p w14:paraId="1FA733AE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FR-1:</w:t>
      </w:r>
      <w:r w:rsidRPr="00AC4DBE">
        <w:rPr>
          <w:sz w:val="28"/>
          <w:szCs w:val="28"/>
        </w:rPr>
        <w:t xml:space="preserve"> The system shall allow users to register an account.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FR-2:</w:t>
      </w:r>
      <w:r w:rsidRPr="00AC4DBE">
        <w:rPr>
          <w:sz w:val="28"/>
          <w:szCs w:val="28"/>
        </w:rPr>
        <w:t xml:space="preserve"> The system shall allow users to log in using email and password.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FR-3:</w:t>
      </w:r>
      <w:r w:rsidRPr="00AC4DBE">
        <w:rPr>
          <w:sz w:val="28"/>
          <w:szCs w:val="28"/>
        </w:rPr>
        <w:t xml:space="preserve"> The system shall validate user credentials before granting access.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FR-4:</w:t>
      </w:r>
      <w:r w:rsidRPr="00AC4DBE">
        <w:rPr>
          <w:sz w:val="28"/>
          <w:szCs w:val="28"/>
        </w:rPr>
        <w:t xml:space="preserve"> The system shall allow users to log out securely.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FR-5:</w:t>
      </w:r>
      <w:r w:rsidRPr="00AC4DBE">
        <w:rPr>
          <w:sz w:val="28"/>
          <w:szCs w:val="28"/>
        </w:rPr>
        <w:t xml:space="preserve"> The system shall restrict access based on user roles.</w:t>
      </w:r>
    </w:p>
    <w:p w14:paraId="6C765BEC" w14:textId="68EDF090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13B1520A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3.2 Student Management Module</w:t>
      </w:r>
    </w:p>
    <w:p w14:paraId="14A5134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FR-6:</w:t>
      </w:r>
      <w:r w:rsidRPr="00AC4DBE">
        <w:rPr>
          <w:sz w:val="28"/>
          <w:szCs w:val="28"/>
        </w:rPr>
        <w:t xml:space="preserve"> The admin shall be able to add a new student.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FR-7:</w:t>
      </w:r>
      <w:r w:rsidRPr="00AC4DBE">
        <w:rPr>
          <w:sz w:val="28"/>
          <w:szCs w:val="28"/>
        </w:rPr>
        <w:t xml:space="preserve"> The admin shall be able to update student information.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FR-8:</w:t>
      </w:r>
      <w:r w:rsidRPr="00AC4DBE">
        <w:rPr>
          <w:sz w:val="28"/>
          <w:szCs w:val="28"/>
        </w:rPr>
        <w:t xml:space="preserve"> The admin shall be able to delete a student record.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FR-9:</w:t>
      </w:r>
      <w:r w:rsidRPr="00AC4DBE">
        <w:rPr>
          <w:sz w:val="28"/>
          <w:szCs w:val="28"/>
        </w:rPr>
        <w:t xml:space="preserve"> The admin shall be able to view all students.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FR-10:</w:t>
      </w:r>
      <w:r w:rsidRPr="00AC4DBE">
        <w:rPr>
          <w:sz w:val="28"/>
          <w:szCs w:val="28"/>
        </w:rPr>
        <w:t xml:space="preserve"> The system shall allow students to view their own profile.</w:t>
      </w:r>
    </w:p>
    <w:p w14:paraId="1BE1C691" w14:textId="31D32958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3F8B637F" w14:textId="77777777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 xml:space="preserve">3.3 </w:t>
      </w:r>
      <w:r w:rsidRPr="00AC4DBE">
        <w:rPr>
          <w:rStyle w:val="Strong"/>
        </w:rPr>
        <w:t>Teacher Management Module</w:t>
      </w:r>
    </w:p>
    <w:p w14:paraId="6174C92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FR-11:</w:t>
      </w:r>
      <w:r w:rsidRPr="00AC4DBE">
        <w:rPr>
          <w:sz w:val="28"/>
          <w:szCs w:val="28"/>
        </w:rPr>
        <w:t xml:space="preserve"> The admin shall be able to add teachers.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FR-12:</w:t>
      </w:r>
      <w:r w:rsidRPr="00AC4DBE">
        <w:rPr>
          <w:sz w:val="28"/>
          <w:szCs w:val="28"/>
        </w:rPr>
        <w:t xml:space="preserve"> The admin shall be able to edit teacher details.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FR-13:</w:t>
      </w:r>
      <w:r w:rsidRPr="00AC4DBE">
        <w:rPr>
          <w:sz w:val="28"/>
          <w:szCs w:val="28"/>
        </w:rPr>
        <w:t xml:space="preserve"> The admin shall be able to delete teacher records.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FR-14:</w:t>
      </w:r>
      <w:r w:rsidRPr="00AC4DBE">
        <w:rPr>
          <w:sz w:val="28"/>
          <w:szCs w:val="28"/>
        </w:rPr>
        <w:t xml:space="preserve"> Teachers shall be able to view their assigned courses.</w:t>
      </w:r>
    </w:p>
    <w:p w14:paraId="58563BC7" w14:textId="0CE5DA22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7F40343B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3.4 Course Management Module</w:t>
      </w:r>
    </w:p>
    <w:p w14:paraId="5D20ADB3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FR-15:</w:t>
      </w:r>
      <w:r w:rsidRPr="00AC4DBE">
        <w:rPr>
          <w:sz w:val="28"/>
          <w:szCs w:val="28"/>
        </w:rPr>
        <w:t xml:space="preserve"> The admin shall be able to create courses.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FR-16:</w:t>
      </w:r>
      <w:r w:rsidRPr="00AC4DBE">
        <w:rPr>
          <w:sz w:val="28"/>
          <w:szCs w:val="28"/>
        </w:rPr>
        <w:t xml:space="preserve"> The admin shall be able to update course details.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lastRenderedPageBreak/>
        <w:t>FR-17:</w:t>
      </w:r>
      <w:r w:rsidRPr="00AC4DBE">
        <w:rPr>
          <w:sz w:val="28"/>
          <w:szCs w:val="28"/>
        </w:rPr>
        <w:t xml:space="preserve"> The admin shall be able to delete courses.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FR-18:</w:t>
      </w:r>
      <w:r w:rsidRPr="00AC4DBE">
        <w:rPr>
          <w:sz w:val="28"/>
          <w:szCs w:val="28"/>
        </w:rPr>
        <w:t xml:space="preserve"> Students shall be able to view registered courses.</w:t>
      </w:r>
    </w:p>
    <w:p w14:paraId="49B48604" w14:textId="7B1D65B1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2D862710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3.5 Result Management Module</w:t>
      </w:r>
    </w:p>
    <w:p w14:paraId="0E9561F7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FR-19:</w:t>
      </w:r>
      <w:r w:rsidRPr="00AC4DBE">
        <w:rPr>
          <w:sz w:val="28"/>
          <w:szCs w:val="28"/>
        </w:rPr>
        <w:t xml:space="preserve"> Teachers shall be able to enter student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FR-20:</w:t>
      </w:r>
      <w:r w:rsidRPr="00AC4DBE">
        <w:rPr>
          <w:sz w:val="28"/>
          <w:szCs w:val="28"/>
        </w:rPr>
        <w:t xml:space="preserve"> Teachers shall be able to update student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FR-21:</w:t>
      </w:r>
      <w:r w:rsidRPr="00AC4DBE">
        <w:rPr>
          <w:sz w:val="28"/>
          <w:szCs w:val="28"/>
        </w:rPr>
        <w:t xml:space="preserve"> Students shall be able to view their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FR-22:</w:t>
      </w:r>
      <w:r w:rsidRPr="00AC4DBE">
        <w:rPr>
          <w:sz w:val="28"/>
          <w:szCs w:val="28"/>
        </w:rPr>
        <w:t xml:space="preserve"> Admin shall be able to view all results.</w:t>
      </w:r>
    </w:p>
    <w:p w14:paraId="13DBE958" w14:textId="35FE64E0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769399AD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3.6 Fees Management Module</w:t>
      </w:r>
    </w:p>
    <w:p w14:paraId="177B7158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FR-23:</w:t>
      </w:r>
      <w:r w:rsidRPr="00AC4DBE">
        <w:rPr>
          <w:sz w:val="28"/>
          <w:szCs w:val="28"/>
        </w:rPr>
        <w:t xml:space="preserve"> Accountant shall be able to record student payments.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FR-24:</w:t>
      </w:r>
      <w:r w:rsidRPr="00AC4DBE">
        <w:rPr>
          <w:sz w:val="28"/>
          <w:szCs w:val="28"/>
        </w:rPr>
        <w:t xml:space="preserve"> Accountant shall be able to update payment records.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FR-25:</w:t>
      </w:r>
      <w:r w:rsidRPr="00AC4DBE">
        <w:rPr>
          <w:sz w:val="28"/>
          <w:szCs w:val="28"/>
        </w:rPr>
        <w:t xml:space="preserve"> Students shall be able to view their fee balance.</w:t>
      </w:r>
    </w:p>
    <w:p w14:paraId="75B7FB3B" w14:textId="7B70B3AC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2E2E0477" w14:textId="77777777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3.7 Announcement Module</w:t>
      </w:r>
    </w:p>
    <w:p w14:paraId="366E10C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FR-26:</w:t>
      </w:r>
      <w:r w:rsidRPr="00AC4DBE">
        <w:rPr>
          <w:sz w:val="28"/>
          <w:szCs w:val="28"/>
        </w:rPr>
        <w:t xml:space="preserve"> Admin shall be able to post announcements.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FR-27:</w:t>
      </w:r>
      <w:r w:rsidRPr="00AC4DBE">
        <w:rPr>
          <w:sz w:val="28"/>
          <w:szCs w:val="28"/>
        </w:rPr>
        <w:t xml:space="preserve"> Users shall be able to view announcements.</w:t>
      </w:r>
    </w:p>
    <w:p w14:paraId="24B4363C" w14:textId="77777777" w:rsidR="00AC4DBE" w:rsidRDefault="00AC4DBE" w:rsidP="00AC4DBE">
      <w:pPr>
        <w:spacing w:line="360" w:lineRule="auto"/>
        <w:ind w:firstLine="0"/>
        <w:rPr>
          <w:sz w:val="28"/>
          <w:szCs w:val="28"/>
        </w:rPr>
      </w:pPr>
    </w:p>
    <w:p w14:paraId="4B8372AF" w14:textId="331E190F" w:rsidR="00AC4DBE" w:rsidRPr="00AC4DBE" w:rsidRDefault="00AC4DBE" w:rsidP="00AC4DBE">
      <w:pPr>
        <w:spacing w:line="360" w:lineRule="auto"/>
        <w:ind w:firstLine="0"/>
        <w:rPr>
          <w:sz w:val="28"/>
          <w:szCs w:val="28"/>
        </w:rPr>
      </w:pPr>
      <w:r w:rsidRPr="00AC4DBE">
        <w:rPr>
          <w:rStyle w:val="Strong"/>
          <w:b/>
          <w:bCs/>
          <w:sz w:val="28"/>
          <w:szCs w:val="28"/>
        </w:rPr>
        <w:t>3.8 Profile Management Module</w:t>
      </w:r>
    </w:p>
    <w:p w14:paraId="0CD3897B" w14:textId="0FA79449" w:rsid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FR-28:</w:t>
      </w:r>
      <w:r w:rsidRPr="00AC4DBE">
        <w:rPr>
          <w:sz w:val="28"/>
          <w:szCs w:val="28"/>
        </w:rPr>
        <w:t xml:space="preserve"> Users shall be able to view their profile.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FR-29:</w:t>
      </w:r>
      <w:r w:rsidRPr="00AC4DBE">
        <w:rPr>
          <w:sz w:val="28"/>
          <w:szCs w:val="28"/>
        </w:rPr>
        <w:t xml:space="preserve"> Users shall be able to update their profile information.</w:t>
      </w:r>
    </w:p>
    <w:p w14:paraId="2AF07436" w14:textId="29C8319E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00244674" w14:textId="0AAF91A2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0C729DE4" w14:textId="241FF1DD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788E5EC9" w14:textId="08D7447A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456AAEBF" w14:textId="28BEB898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37BC6594" w14:textId="77777777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70E6E824" w14:textId="77777777" w:rsidR="00521D66" w:rsidRPr="00521D66" w:rsidRDefault="00521D66" w:rsidP="00521D66">
      <w:pPr>
        <w:pStyle w:val="Heading1"/>
        <w:rPr>
          <w:sz w:val="28"/>
          <w:szCs w:val="28"/>
        </w:rPr>
      </w:pPr>
      <w:r w:rsidRPr="00521D66">
        <w:rPr>
          <w:rStyle w:val="Strong"/>
          <w:caps w:val="0"/>
          <w:sz w:val="28"/>
          <w:szCs w:val="28"/>
        </w:rPr>
        <w:lastRenderedPageBreak/>
        <w:t>4. Non-Functional Requirements</w:t>
      </w:r>
    </w:p>
    <w:p w14:paraId="65649201" w14:textId="77777777" w:rsidR="00521D66" w:rsidRPr="00521D66" w:rsidRDefault="00521D66" w:rsidP="00521D66">
      <w:pPr>
        <w:pStyle w:val="NormalWeb"/>
        <w:spacing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This section describes how the system should behave rather than what it should do.</w:t>
      </w:r>
    </w:p>
    <w:p w14:paraId="5E4223FA" w14:textId="7A66A3BB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2A6B1213" w14:textId="77777777" w:rsidR="00521D66" w:rsidRPr="00521D66" w:rsidRDefault="00521D66" w:rsidP="00521D66">
      <w:pPr>
        <w:pStyle w:val="Heading2"/>
        <w:spacing w:line="360" w:lineRule="auto"/>
        <w:rPr>
          <w:sz w:val="28"/>
          <w:szCs w:val="28"/>
        </w:rPr>
      </w:pPr>
      <w:r w:rsidRPr="00521D66">
        <w:rPr>
          <w:rStyle w:val="Strong"/>
          <w:bCs w:val="0"/>
          <w:sz w:val="28"/>
          <w:szCs w:val="28"/>
        </w:rPr>
        <w:t>4.1 Performance Requirements</w:t>
      </w:r>
    </w:p>
    <w:p w14:paraId="68A13E17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load pages within 3 seconds.</w:t>
      </w:r>
    </w:p>
    <w:p w14:paraId="0CD7D45F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support at least 100 concurrent users.</w:t>
      </w:r>
    </w:p>
    <w:p w14:paraId="4EFAF616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Database queries shall be optimized for fast response time.</w:t>
      </w:r>
    </w:p>
    <w:p w14:paraId="0CBF7EF7" w14:textId="3A74523A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29767C75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t>4.2 Security Requirements</w:t>
      </w:r>
    </w:p>
    <w:p w14:paraId="41916D38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User passwords shall be encrypted before storage.</w:t>
      </w:r>
    </w:p>
    <w:p w14:paraId="0317D996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use role-based access control.</w:t>
      </w:r>
    </w:p>
    <w:p w14:paraId="4502F39C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Only authorized users shall access sensitive information.</w:t>
      </w:r>
    </w:p>
    <w:p w14:paraId="1D487048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prevent unauthorized access to data.</w:t>
      </w:r>
    </w:p>
    <w:p w14:paraId="7B4C492C" w14:textId="67BA9857" w:rsidR="00521D66" w:rsidRPr="00521D66" w:rsidRDefault="00521D66" w:rsidP="00521D66">
      <w:pPr>
        <w:pStyle w:val="ListNumber"/>
        <w:numPr>
          <w:ilvl w:val="0"/>
          <w:numId w:val="0"/>
        </w:numPr>
        <w:rPr>
          <w:rStyle w:val="Strong"/>
          <w:b/>
          <w:sz w:val="28"/>
          <w:szCs w:val="28"/>
        </w:rPr>
      </w:pPr>
      <w:r w:rsidRPr="00521D66">
        <w:rPr>
          <w:rStyle w:val="Strong"/>
          <w:b/>
          <w:sz w:val="28"/>
          <w:szCs w:val="28"/>
        </w:rPr>
        <w:t>4.3 Usability Requirements</w:t>
      </w:r>
    </w:p>
    <w:p w14:paraId="38A0091B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have a simple and user-friendly interface.</w:t>
      </w:r>
    </w:p>
    <w:p w14:paraId="6E8A2ED7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Users shall be able to use the system without training.</w:t>
      </w:r>
    </w:p>
    <w:p w14:paraId="4633ECBC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provide clear error messages.</w:t>
      </w:r>
    </w:p>
    <w:p w14:paraId="510DC13C" w14:textId="7A59608A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17BB0BF1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t>4.4 Reliability Requirements</w:t>
      </w:r>
    </w:p>
    <w:p w14:paraId="7DC5DAAA" w14:textId="77777777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be available 24/7 except during maintenance.</w:t>
      </w:r>
    </w:p>
    <w:p w14:paraId="2A629BDA" w14:textId="77777777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recover from errors without data loss.</w:t>
      </w:r>
    </w:p>
    <w:p w14:paraId="07B48990" w14:textId="3228EAF8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Data shall be backed up regularly.</w:t>
      </w:r>
    </w:p>
    <w:p w14:paraId="3F1D6BCF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lastRenderedPageBreak/>
        <w:t>4.5 Compatibility Requirements</w:t>
      </w:r>
    </w:p>
    <w:p w14:paraId="66BDCC46" w14:textId="77777777" w:rsidR="00521D66" w:rsidRPr="00521D66" w:rsidRDefault="00521D66" w:rsidP="00521D66">
      <w:pPr>
        <w:pStyle w:val="NormalWeb"/>
        <w:numPr>
          <w:ilvl w:val="0"/>
          <w:numId w:val="2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run on major web browsers (Chrome, Firefox, Edge).</w:t>
      </w:r>
    </w:p>
    <w:p w14:paraId="1A527EBC" w14:textId="77777777" w:rsidR="00521D66" w:rsidRPr="00521D66" w:rsidRDefault="00521D66" w:rsidP="00521D66">
      <w:pPr>
        <w:pStyle w:val="NormalWeb"/>
        <w:numPr>
          <w:ilvl w:val="0"/>
          <w:numId w:val="2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work on desktop and mobile devices.</w:t>
      </w:r>
    </w:p>
    <w:p w14:paraId="213B4853" w14:textId="73BB2F1A" w:rsidR="00521D66" w:rsidRPr="00521D66" w:rsidRDefault="00521D66" w:rsidP="00521D66">
      <w:pPr>
        <w:spacing w:line="360" w:lineRule="auto"/>
        <w:ind w:firstLine="0"/>
        <w:rPr>
          <w:sz w:val="28"/>
          <w:szCs w:val="28"/>
        </w:rPr>
      </w:pPr>
      <w:r w:rsidRPr="00521D66">
        <w:rPr>
          <w:rStyle w:val="Strong"/>
          <w:b/>
          <w:bCs/>
          <w:sz w:val="28"/>
          <w:szCs w:val="28"/>
        </w:rPr>
        <w:t>4.6 Maintainability Requirements</w:t>
      </w:r>
    </w:p>
    <w:p w14:paraId="7A5252F8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be easy to update and maintain.</w:t>
      </w:r>
    </w:p>
    <w:p w14:paraId="4345E47C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code shall be well documented.</w:t>
      </w:r>
    </w:p>
    <w:p w14:paraId="6B5B5491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New features shall be easy to add in the future.</w:t>
      </w:r>
    </w:p>
    <w:p w14:paraId="5273E344" w14:textId="77777777" w:rsidR="00521D66" w:rsidRPr="00AC4DBE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2B2D1A6B" w14:textId="169551DF" w:rsidR="00AC4DBE" w:rsidRDefault="00521D66" w:rsidP="00521D66">
      <w:pPr>
        <w:pStyle w:val="NormalWeb"/>
        <w:tabs>
          <w:tab w:val="left" w:pos="2190"/>
        </w:tabs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5FAFD86" w14:textId="77777777" w:rsidR="00F57CA7" w:rsidRPr="00F57CA7" w:rsidRDefault="00F57CA7" w:rsidP="00F57CA7">
      <w:pPr>
        <w:pStyle w:val="Heading1"/>
        <w:rPr>
          <w:sz w:val="28"/>
          <w:szCs w:val="28"/>
        </w:rPr>
      </w:pPr>
      <w:r w:rsidRPr="00F57CA7">
        <w:rPr>
          <w:rStyle w:val="Strong"/>
          <w:caps w:val="0"/>
          <w:sz w:val="28"/>
          <w:szCs w:val="28"/>
        </w:rPr>
        <w:t>5. System Features</w:t>
      </w:r>
    </w:p>
    <w:p w14:paraId="08DCB91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section describes each module of the School ERP System in detail.</w:t>
      </w:r>
    </w:p>
    <w:p w14:paraId="16B5CF7F" w14:textId="27275984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57E605B0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5.1 Authentication Module</w:t>
      </w:r>
    </w:p>
    <w:p w14:paraId="2E7526E0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authentication module allows users to securely access the system.</w:t>
      </w:r>
    </w:p>
    <w:p w14:paraId="5F613577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2F4D0B1F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User registration</w:t>
      </w:r>
    </w:p>
    <w:p w14:paraId="39B06586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Login and logout</w:t>
      </w:r>
    </w:p>
    <w:p w14:paraId="3F33A789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Role-based access control</w:t>
      </w:r>
    </w:p>
    <w:p w14:paraId="3BAF1527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Password encryption</w:t>
      </w:r>
    </w:p>
    <w:p w14:paraId="46CB3F9A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Session management</w:t>
      </w:r>
    </w:p>
    <w:p w14:paraId="7E53C6E4" w14:textId="0CF17BC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6F0211C3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lastRenderedPageBreak/>
        <w:t>5.2 Student Management Module</w:t>
      </w:r>
    </w:p>
    <w:p w14:paraId="3D704646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is used to manage student information.</w:t>
      </w:r>
    </w:p>
    <w:p w14:paraId="1744BC94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430348B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 new student</w:t>
      </w:r>
    </w:p>
    <w:p w14:paraId="700A65BB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student details</w:t>
      </w:r>
    </w:p>
    <w:p w14:paraId="59EDA66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student record</w:t>
      </w:r>
    </w:p>
    <w:p w14:paraId="0D16883B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list</w:t>
      </w:r>
    </w:p>
    <w:p w14:paraId="3474F0B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profile</w:t>
      </w:r>
    </w:p>
    <w:p w14:paraId="05444A12" w14:textId="2651031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27DA4BFD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5.3 Teacher Management Module</w:t>
      </w:r>
    </w:p>
    <w:p w14:paraId="7CA1EC4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allows the admin to manage teachers.</w:t>
      </w:r>
    </w:p>
    <w:p w14:paraId="6AF1F838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FCC5E93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 teacher</w:t>
      </w:r>
    </w:p>
    <w:p w14:paraId="3E550C56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Edit teacher details</w:t>
      </w:r>
    </w:p>
    <w:p w14:paraId="5FC71E66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teacher</w:t>
      </w:r>
    </w:p>
    <w:p w14:paraId="74E6231E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Assign courses to teachers</w:t>
      </w:r>
    </w:p>
    <w:p w14:paraId="3BDE1D9A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assigned courses</w:t>
      </w:r>
    </w:p>
    <w:p w14:paraId="53225F68" w14:textId="0280E800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68B2F70A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5.4 Course Management Module</w:t>
      </w:r>
    </w:p>
    <w:p w14:paraId="34BC27CE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manages courses offered in the school.</w:t>
      </w:r>
    </w:p>
    <w:p w14:paraId="314FD644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EDBACAB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Create courses</w:t>
      </w:r>
    </w:p>
    <w:p w14:paraId="2C7BFE47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courses</w:t>
      </w:r>
    </w:p>
    <w:p w14:paraId="2BD6C1AF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courses</w:t>
      </w:r>
    </w:p>
    <w:p w14:paraId="68D132E2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View course list</w:t>
      </w:r>
    </w:p>
    <w:p w14:paraId="3C99FFEA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Register students for courses</w:t>
      </w:r>
    </w:p>
    <w:p w14:paraId="7AFB787D" w14:textId="73D9B851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1C4A545D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5.5 Result Management Module</w:t>
      </w:r>
    </w:p>
    <w:p w14:paraId="6A933E7D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handles student results.</w:t>
      </w:r>
    </w:p>
    <w:p w14:paraId="2DD11EEC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4A9C1196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Enter results</w:t>
      </w:r>
    </w:p>
    <w:p w14:paraId="605B76C4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results</w:t>
      </w:r>
    </w:p>
    <w:p w14:paraId="2FE81DC9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results</w:t>
      </w:r>
    </w:p>
    <w:p w14:paraId="76CB8707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Generate reports</w:t>
      </w:r>
    </w:p>
    <w:p w14:paraId="7907FDAB" w14:textId="3F2B1BE3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29B7924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5.6 Fees Management Module</w:t>
      </w:r>
    </w:p>
    <w:p w14:paraId="618322D5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manages school fees and payments.</w:t>
      </w:r>
    </w:p>
    <w:p w14:paraId="7EDC2D87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FCB8050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Record payments</w:t>
      </w:r>
    </w:p>
    <w:p w14:paraId="1D066909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payment records</w:t>
      </w:r>
    </w:p>
    <w:p w14:paraId="19F84E4C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payment history</w:t>
      </w:r>
    </w:p>
    <w:p w14:paraId="65E06CC9" w14:textId="35EC34E7" w:rsid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balances</w:t>
      </w:r>
    </w:p>
    <w:p w14:paraId="41B6657F" w14:textId="77777777" w:rsidR="00F57CA7" w:rsidRP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1BE3C996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5.7 Announcement Module</w:t>
      </w:r>
    </w:p>
    <w:p w14:paraId="0CB94C4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is used to send information to users.</w:t>
      </w:r>
    </w:p>
    <w:p w14:paraId="3BB0BA0E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05DE78A4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Post announcements</w:t>
      </w:r>
    </w:p>
    <w:p w14:paraId="42C6DEFB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Edit announcements</w:t>
      </w:r>
    </w:p>
    <w:p w14:paraId="62650DE3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announcements</w:t>
      </w:r>
    </w:p>
    <w:p w14:paraId="59D29AF9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announcements</w:t>
      </w:r>
    </w:p>
    <w:p w14:paraId="7F9036AB" w14:textId="200AED8C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5A8E33C2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5.8 Profile Management Module</w:t>
      </w:r>
    </w:p>
    <w:p w14:paraId="1C647A36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allows users to manage their personal information.</w:t>
      </w:r>
    </w:p>
    <w:p w14:paraId="55B13033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0992F26B" w14:textId="77777777" w:rsidR="00F57CA7" w:rsidRP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profile</w:t>
      </w:r>
    </w:p>
    <w:p w14:paraId="656A96D6" w14:textId="77777777" w:rsidR="00F57CA7" w:rsidRP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profile</w:t>
      </w:r>
    </w:p>
    <w:p w14:paraId="452970C6" w14:textId="30BE2774" w:rsid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Change password</w:t>
      </w:r>
    </w:p>
    <w:p w14:paraId="09FC5813" w14:textId="30CB7698" w:rsid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3AA7AB63" w14:textId="77777777" w:rsidR="00F57CA7" w:rsidRPr="00F57CA7" w:rsidRDefault="00F57CA7" w:rsidP="00F57CA7">
      <w:pPr>
        <w:pStyle w:val="Heading1"/>
        <w:rPr>
          <w:sz w:val="28"/>
          <w:szCs w:val="28"/>
        </w:rPr>
      </w:pPr>
      <w:r w:rsidRPr="00F57CA7">
        <w:rPr>
          <w:rStyle w:val="Strong"/>
          <w:caps w:val="0"/>
          <w:sz w:val="28"/>
          <w:szCs w:val="28"/>
        </w:rPr>
        <w:t>6. Database Requirements</w:t>
      </w:r>
    </w:p>
    <w:p w14:paraId="4D66D0D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section describes the database structure of the School ERP System.</w:t>
      </w:r>
    </w:p>
    <w:p w14:paraId="7C662303" w14:textId="4D53106D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755A2DA9" w14:textId="77777777" w:rsidR="00F57CA7" w:rsidRPr="00F57CA7" w:rsidRDefault="00F57CA7" w:rsidP="00F57CA7">
      <w:pPr>
        <w:pStyle w:val="Heading2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6.1 Database Overview</w:t>
      </w:r>
    </w:p>
    <w:p w14:paraId="1F96AB1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system will use a relational database to store all information.</w:t>
      </w:r>
      <w:r w:rsidRPr="00F57CA7">
        <w:rPr>
          <w:rFonts w:asciiTheme="minorHAnsi" w:hAnsiTheme="minorHAnsi" w:cstheme="minorHAnsi"/>
          <w:sz w:val="28"/>
          <w:szCs w:val="28"/>
        </w:rPr>
        <w:br/>
        <w:t>Each module will have its own table, and tables will be related using primary and foreign keys.</w:t>
      </w:r>
    </w:p>
    <w:p w14:paraId="722EBDE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database will be designed to support CRUD operations (Create, Read, Update, Delete) efficiently.</w:t>
      </w:r>
    </w:p>
    <w:p w14:paraId="0638A010" w14:textId="441ACD74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5614893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6.2 Database Tables</w:t>
      </w:r>
    </w:p>
    <w:p w14:paraId="402A032C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Users Table</w:t>
      </w:r>
    </w:p>
    <w:p w14:paraId="26C88BA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login details and roles.</w:t>
      </w:r>
    </w:p>
    <w:p w14:paraId="76A31368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lastRenderedPageBreak/>
        <w:t>user_id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692C7963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6A39A780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email</w:t>
      </w:r>
    </w:p>
    <w:p w14:paraId="40DBBFDA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password</w:t>
      </w:r>
    </w:p>
    <w:p w14:paraId="495BECAE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role</w:t>
      </w:r>
    </w:p>
    <w:p w14:paraId="6693AAEC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created_at</w:t>
      </w:r>
      <w:proofErr w:type="spellEnd"/>
    </w:p>
    <w:p w14:paraId="4A110629" w14:textId="06AA08A8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A26385A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Students Table</w:t>
      </w:r>
    </w:p>
    <w:p w14:paraId="774C85E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student information.</w:t>
      </w:r>
    </w:p>
    <w:p w14:paraId="4DBA9589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student_id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0A078AB4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user_id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5E60DE60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453FF18D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matricule</w:t>
      </w:r>
      <w:proofErr w:type="spellEnd"/>
    </w:p>
    <w:p w14:paraId="41227E8C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department</w:t>
      </w:r>
    </w:p>
    <w:p w14:paraId="635D8FE8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level</w:t>
      </w:r>
    </w:p>
    <w:p w14:paraId="1766A953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phone</w:t>
      </w:r>
    </w:p>
    <w:p w14:paraId="587A9A29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address</w:t>
      </w:r>
    </w:p>
    <w:p w14:paraId="7278FBE5" w14:textId="5348AC5D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26647AB3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Teachers Table</w:t>
      </w:r>
    </w:p>
    <w:p w14:paraId="77C3FE4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teacher details.</w:t>
      </w:r>
    </w:p>
    <w:p w14:paraId="34FE5D5B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teacher_id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1D504035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user_id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2ABBE40F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0528CCC6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department</w:t>
      </w:r>
    </w:p>
    <w:p w14:paraId="094479B0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phone</w:t>
      </w:r>
    </w:p>
    <w:p w14:paraId="22FCF96E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email</w:t>
      </w:r>
    </w:p>
    <w:p w14:paraId="5DF9B60B" w14:textId="342A1421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FC9AFF8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Courses Table</w:t>
      </w:r>
    </w:p>
    <w:p w14:paraId="07708D1F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course information.</w:t>
      </w:r>
    </w:p>
    <w:p w14:paraId="03E29171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course_id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25F251DA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course_name</w:t>
      </w:r>
      <w:proofErr w:type="spellEnd"/>
    </w:p>
    <w:p w14:paraId="5C3ADBB4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course_code</w:t>
      </w:r>
      <w:proofErr w:type="spellEnd"/>
    </w:p>
    <w:p w14:paraId="590B7B7B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credit</w:t>
      </w:r>
    </w:p>
    <w:p w14:paraId="288CF786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teacher_id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4300A15A" w14:textId="260941BB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A3AD317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Results Table</w:t>
      </w:r>
    </w:p>
    <w:p w14:paraId="0DC0C139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student results.</w:t>
      </w:r>
    </w:p>
    <w:p w14:paraId="36C14D19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result_id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30B78410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student_id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0B521456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course_id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66E2D565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score</w:t>
      </w:r>
    </w:p>
    <w:p w14:paraId="27217FB3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grade</w:t>
      </w:r>
    </w:p>
    <w:p w14:paraId="4B2CC11B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semester</w:t>
      </w:r>
    </w:p>
    <w:p w14:paraId="0EF902CD" w14:textId="4C2B6385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1ED2BB9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Payments Table</w:t>
      </w:r>
    </w:p>
    <w:p w14:paraId="02B302FF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fee payment information.</w:t>
      </w:r>
    </w:p>
    <w:p w14:paraId="28869941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payment_id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4EB207F5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student_id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1EE820CA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amount</w:t>
      </w:r>
    </w:p>
    <w:p w14:paraId="4A3EB69B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date</w:t>
      </w:r>
    </w:p>
    <w:p w14:paraId="62F02E40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status</w:t>
      </w:r>
    </w:p>
    <w:p w14:paraId="332B3434" w14:textId="3795D52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1B7E7866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Announcements Table</w:t>
      </w:r>
    </w:p>
    <w:p w14:paraId="5DDD9BC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announcements.</w:t>
      </w:r>
    </w:p>
    <w:p w14:paraId="19AECA89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announcement_id</w:t>
      </w:r>
      <w:proofErr w:type="spellEnd"/>
      <w:r w:rsidRPr="00F57CA7">
        <w:rPr>
          <w:rFonts w:asciiTheme="minorHAnsi" w:hAnsiTheme="minorHAnsi" w:cstheme="minorHAnsi"/>
          <w:sz w:val="28"/>
          <w:szCs w:val="28"/>
        </w:rPr>
        <w:t xml:space="preserve"> (Primary Key)</w:t>
      </w:r>
    </w:p>
    <w:p w14:paraId="619CB30C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title</w:t>
      </w:r>
    </w:p>
    <w:p w14:paraId="538DC5ED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message</w:t>
      </w:r>
    </w:p>
    <w:p w14:paraId="00EEE487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57CA7">
        <w:rPr>
          <w:rFonts w:asciiTheme="minorHAnsi" w:hAnsiTheme="minorHAnsi" w:cstheme="minorHAnsi"/>
          <w:sz w:val="28"/>
          <w:szCs w:val="28"/>
        </w:rPr>
        <w:t>created_at</w:t>
      </w:r>
      <w:proofErr w:type="spellEnd"/>
    </w:p>
    <w:p w14:paraId="67C1B0D5" w14:textId="0A204D2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CA9D884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6.3 </w:t>
      </w:r>
      <w:bookmarkStart w:id="0" w:name="_GoBack"/>
      <w:r w:rsidRPr="00F57CA7">
        <w:rPr>
          <w:rStyle w:val="Strong"/>
        </w:rPr>
        <w:t>Relationships</w:t>
      </w:r>
    </w:p>
    <w:bookmarkEnd w:id="0"/>
    <w:p w14:paraId="6AE3E591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user can be a student or teacher</w:t>
      </w:r>
    </w:p>
    <w:p w14:paraId="43EACC8F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teacher can teach many courses</w:t>
      </w:r>
    </w:p>
    <w:p w14:paraId="21B65E8C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student can have many results</w:t>
      </w:r>
    </w:p>
    <w:p w14:paraId="6C55D71B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student can make many payments</w:t>
      </w:r>
    </w:p>
    <w:p w14:paraId="089166B6" w14:textId="77777777" w:rsidR="00F57CA7" w:rsidRP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7972A45C" w14:textId="77777777" w:rsidR="00521D66" w:rsidRPr="00AC4DBE" w:rsidRDefault="00521D66" w:rsidP="00521D66">
      <w:pPr>
        <w:pStyle w:val="NormalWeb"/>
        <w:tabs>
          <w:tab w:val="left" w:pos="2190"/>
        </w:tabs>
        <w:spacing w:before="100" w:beforeAutospacing="1" w:after="100" w:afterAutospacing="1" w:line="360" w:lineRule="auto"/>
        <w:rPr>
          <w:sz w:val="28"/>
          <w:szCs w:val="28"/>
        </w:rPr>
      </w:pPr>
    </w:p>
    <w:p w14:paraId="04E4E13D" w14:textId="77777777" w:rsidR="00AC4DBE" w:rsidRPr="00AC4DBE" w:rsidRDefault="00AC4DBE" w:rsidP="00AC4DBE">
      <w:pPr>
        <w:rPr>
          <w:sz w:val="28"/>
          <w:szCs w:val="28"/>
        </w:rPr>
      </w:pPr>
    </w:p>
    <w:sectPr w:rsidR="00AC4DBE" w:rsidRPr="00AC4DBE">
      <w:headerReference w:type="default" r:id="rId8"/>
      <w:headerReference w:type="first" r:id="rId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AAF3E" w14:textId="77777777" w:rsidR="00D23425" w:rsidRDefault="00D23425">
      <w:pPr>
        <w:spacing w:line="240" w:lineRule="auto"/>
      </w:pPr>
      <w:r>
        <w:separator/>
      </w:r>
    </w:p>
    <w:p w14:paraId="5991A77A" w14:textId="77777777" w:rsidR="00D23425" w:rsidRDefault="00D23425"/>
  </w:endnote>
  <w:endnote w:type="continuationSeparator" w:id="0">
    <w:p w14:paraId="0AB07D14" w14:textId="77777777" w:rsidR="00D23425" w:rsidRDefault="00D23425">
      <w:pPr>
        <w:spacing w:line="240" w:lineRule="auto"/>
      </w:pPr>
      <w:r>
        <w:continuationSeparator/>
      </w:r>
    </w:p>
    <w:p w14:paraId="2FBB0D6E" w14:textId="77777777" w:rsidR="00D23425" w:rsidRDefault="00D234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4023E" w14:textId="77777777" w:rsidR="00D23425" w:rsidRDefault="00D23425">
      <w:pPr>
        <w:spacing w:line="240" w:lineRule="auto"/>
      </w:pPr>
      <w:r>
        <w:separator/>
      </w:r>
    </w:p>
    <w:p w14:paraId="2906CB08" w14:textId="77777777" w:rsidR="00D23425" w:rsidRDefault="00D23425"/>
  </w:footnote>
  <w:footnote w:type="continuationSeparator" w:id="0">
    <w:p w14:paraId="33D0151A" w14:textId="77777777" w:rsidR="00D23425" w:rsidRDefault="00D23425">
      <w:pPr>
        <w:spacing w:line="240" w:lineRule="auto"/>
      </w:pPr>
      <w:r>
        <w:continuationSeparator/>
      </w:r>
    </w:p>
    <w:p w14:paraId="50C6671A" w14:textId="77777777" w:rsidR="00D23425" w:rsidRDefault="00D234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199F1" w14:textId="77777777" w:rsidR="00E81978" w:rsidRDefault="00806772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0F212FC86AA3408B8860F878B621EF98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C0601E">
          <w:rPr>
            <w:rStyle w:val="Strong"/>
          </w:rPr>
          <w:t>[Shortened Title up to 50 Characters]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B5EEF" w14:textId="763AF4CF" w:rsidR="00A43DBA" w:rsidRPr="00A43DBA" w:rsidRDefault="00A43DBA" w:rsidP="00A43DBA">
    <w:pPr>
      <w:pStyle w:val="Header"/>
      <w:jc w:val="center"/>
      <w:rPr>
        <w:rStyle w:val="Strong"/>
        <w:caps w:val="0"/>
      </w:rPr>
    </w:pPr>
    <w:r>
      <w:t>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BB45A6"/>
    <w:multiLevelType w:val="multilevel"/>
    <w:tmpl w:val="724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93650"/>
    <w:multiLevelType w:val="multilevel"/>
    <w:tmpl w:val="B78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B3CC5"/>
    <w:multiLevelType w:val="multilevel"/>
    <w:tmpl w:val="20B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97E16"/>
    <w:multiLevelType w:val="multilevel"/>
    <w:tmpl w:val="F02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549A7"/>
    <w:multiLevelType w:val="multilevel"/>
    <w:tmpl w:val="9A6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E2407"/>
    <w:multiLevelType w:val="multilevel"/>
    <w:tmpl w:val="A4E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572C3"/>
    <w:multiLevelType w:val="multilevel"/>
    <w:tmpl w:val="DF7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634D3"/>
    <w:multiLevelType w:val="multilevel"/>
    <w:tmpl w:val="7DE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87338"/>
    <w:multiLevelType w:val="multilevel"/>
    <w:tmpl w:val="E85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F1B8D"/>
    <w:multiLevelType w:val="multilevel"/>
    <w:tmpl w:val="69F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94B7D"/>
    <w:multiLevelType w:val="multilevel"/>
    <w:tmpl w:val="627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F7482"/>
    <w:multiLevelType w:val="multilevel"/>
    <w:tmpl w:val="D76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9699E"/>
    <w:multiLevelType w:val="multilevel"/>
    <w:tmpl w:val="454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0200"/>
    <w:multiLevelType w:val="multilevel"/>
    <w:tmpl w:val="B93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87679"/>
    <w:multiLevelType w:val="multilevel"/>
    <w:tmpl w:val="913C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35D1D"/>
    <w:multiLevelType w:val="multilevel"/>
    <w:tmpl w:val="EB5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75128"/>
    <w:multiLevelType w:val="multilevel"/>
    <w:tmpl w:val="84C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4C300716"/>
    <w:multiLevelType w:val="multilevel"/>
    <w:tmpl w:val="11C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F05C9"/>
    <w:multiLevelType w:val="multilevel"/>
    <w:tmpl w:val="3DB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93808C3"/>
    <w:multiLevelType w:val="multilevel"/>
    <w:tmpl w:val="BE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F282B"/>
    <w:multiLevelType w:val="multilevel"/>
    <w:tmpl w:val="77C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2106A"/>
    <w:multiLevelType w:val="multilevel"/>
    <w:tmpl w:val="CD7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E31292C"/>
    <w:multiLevelType w:val="multilevel"/>
    <w:tmpl w:val="4BC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A6576"/>
    <w:multiLevelType w:val="multilevel"/>
    <w:tmpl w:val="507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C31C2"/>
    <w:multiLevelType w:val="multilevel"/>
    <w:tmpl w:val="3A3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6672A0E"/>
    <w:multiLevelType w:val="multilevel"/>
    <w:tmpl w:val="1FA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92D8F"/>
    <w:multiLevelType w:val="multilevel"/>
    <w:tmpl w:val="0D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8324C"/>
    <w:multiLevelType w:val="multilevel"/>
    <w:tmpl w:val="AF6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38"/>
  </w:num>
  <w:num w:numId="13">
    <w:abstractNumId w:val="30"/>
  </w:num>
  <w:num w:numId="14">
    <w:abstractNumId w:val="27"/>
  </w:num>
  <w:num w:numId="15">
    <w:abstractNumId w:val="34"/>
  </w:num>
  <w:num w:numId="16">
    <w:abstractNumId w:val="23"/>
  </w:num>
  <w:num w:numId="17">
    <w:abstractNumId w:val="16"/>
  </w:num>
  <w:num w:numId="18">
    <w:abstractNumId w:val="14"/>
  </w:num>
  <w:num w:numId="19">
    <w:abstractNumId w:val="29"/>
  </w:num>
  <w:num w:numId="20">
    <w:abstractNumId w:val="19"/>
  </w:num>
  <w:num w:numId="21">
    <w:abstractNumId w:val="26"/>
  </w:num>
  <w:num w:numId="22">
    <w:abstractNumId w:val="20"/>
  </w:num>
  <w:num w:numId="23">
    <w:abstractNumId w:val="39"/>
  </w:num>
  <w:num w:numId="24">
    <w:abstractNumId w:val="24"/>
  </w:num>
  <w:num w:numId="25">
    <w:abstractNumId w:val="18"/>
  </w:num>
  <w:num w:numId="26">
    <w:abstractNumId w:val="11"/>
  </w:num>
  <w:num w:numId="27">
    <w:abstractNumId w:val="17"/>
  </w:num>
  <w:num w:numId="28">
    <w:abstractNumId w:val="28"/>
  </w:num>
  <w:num w:numId="29">
    <w:abstractNumId w:val="40"/>
  </w:num>
  <w:num w:numId="30">
    <w:abstractNumId w:val="12"/>
  </w:num>
  <w:num w:numId="31">
    <w:abstractNumId w:val="31"/>
  </w:num>
  <w:num w:numId="32">
    <w:abstractNumId w:val="35"/>
  </w:num>
  <w:num w:numId="33">
    <w:abstractNumId w:val="25"/>
  </w:num>
  <w:num w:numId="34">
    <w:abstractNumId w:val="37"/>
  </w:num>
  <w:num w:numId="35">
    <w:abstractNumId w:val="21"/>
  </w:num>
  <w:num w:numId="36">
    <w:abstractNumId w:val="33"/>
  </w:num>
  <w:num w:numId="37">
    <w:abstractNumId w:val="15"/>
  </w:num>
  <w:num w:numId="38">
    <w:abstractNumId w:val="32"/>
  </w:num>
  <w:num w:numId="39">
    <w:abstractNumId w:val="13"/>
  </w:num>
  <w:num w:numId="40">
    <w:abstractNumId w:val="36"/>
  </w:num>
  <w:num w:numId="41">
    <w:abstractNumId w:val="41"/>
  </w:num>
  <w:num w:numId="42">
    <w:abstractNumId w:val="2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25"/>
    <w:rsid w:val="000D3F41"/>
    <w:rsid w:val="00355DCA"/>
    <w:rsid w:val="004D788F"/>
    <w:rsid w:val="00521D66"/>
    <w:rsid w:val="00551A02"/>
    <w:rsid w:val="005534FA"/>
    <w:rsid w:val="005D3A03"/>
    <w:rsid w:val="008002C0"/>
    <w:rsid w:val="00806772"/>
    <w:rsid w:val="008C5323"/>
    <w:rsid w:val="009A6A3B"/>
    <w:rsid w:val="00A43DBA"/>
    <w:rsid w:val="00AC4DBE"/>
    <w:rsid w:val="00B823AA"/>
    <w:rsid w:val="00BA45DB"/>
    <w:rsid w:val="00BF4184"/>
    <w:rsid w:val="00C0601E"/>
    <w:rsid w:val="00C31D30"/>
    <w:rsid w:val="00CD6E39"/>
    <w:rsid w:val="00CF6E91"/>
    <w:rsid w:val="00D23425"/>
    <w:rsid w:val="00D85B68"/>
    <w:rsid w:val="00E6004D"/>
    <w:rsid w:val="00E81978"/>
    <w:rsid w:val="00F379B7"/>
    <w:rsid w:val="00F525FA"/>
    <w:rsid w:val="00F57CA7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E1388"/>
  <w15:chartTrackingRefBased/>
  <w15:docId w15:val="{EE3BDC54-27EF-466D-A625-EE337754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A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F212FC86AA3408B8860F878B621E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28304-644C-4D4B-AF36-3FCA93383B89}"/>
      </w:docPartPr>
      <w:docPartBody>
        <w:p w:rsidR="00000000" w:rsidRDefault="00716567">
          <w:pPr>
            <w:pStyle w:val="0F212FC86AA3408B8860F878B621EF98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9617C77FA5418E84A46084196A5ED8">
    <w:name w:val="739617C77FA5418E84A46084196A5ED8"/>
  </w:style>
  <w:style w:type="paragraph" w:customStyle="1" w:styleId="F03106F080004500ACBE2D8EF40BFA2D">
    <w:name w:val="F03106F080004500ACBE2D8EF40BFA2D"/>
  </w:style>
  <w:style w:type="paragraph" w:customStyle="1" w:styleId="693BF64514E14EC9BDE6BAADA828C279">
    <w:name w:val="693BF64514E14EC9BDE6BAADA828C279"/>
  </w:style>
  <w:style w:type="paragraph" w:customStyle="1" w:styleId="0F9613E0C0964CA5BA33D741BE2AFE43">
    <w:name w:val="0F9613E0C0964CA5BA33D741BE2AFE43"/>
  </w:style>
  <w:style w:type="paragraph" w:customStyle="1" w:styleId="E3D2B691F194444EB0E1F965D5B3810B">
    <w:name w:val="E3D2B691F194444EB0E1F965D5B3810B"/>
  </w:style>
  <w:style w:type="paragraph" w:customStyle="1" w:styleId="9F96D5AC0A514BC39A4708D384BFC4EB">
    <w:name w:val="9F96D5AC0A514BC39A4708D384BFC4EB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06803011175F4C07A5FAD0D972E4330B">
    <w:name w:val="06803011175F4C07A5FAD0D972E4330B"/>
  </w:style>
  <w:style w:type="paragraph" w:customStyle="1" w:styleId="24ACA8891A3040778830F5B5FBC51114">
    <w:name w:val="24ACA8891A3040778830F5B5FBC51114"/>
  </w:style>
  <w:style w:type="paragraph" w:customStyle="1" w:styleId="C7944E4D5B404C4296DA82CAEEF5A879">
    <w:name w:val="C7944E4D5B404C4296DA82CAEEF5A879"/>
  </w:style>
  <w:style w:type="paragraph" w:customStyle="1" w:styleId="FA572928A45F4708A78E715C8B25B652">
    <w:name w:val="FA572928A45F4708A78E715C8B25B652"/>
  </w:style>
  <w:style w:type="paragraph" w:customStyle="1" w:styleId="1104797461124CC9A018B121CAF1272C">
    <w:name w:val="1104797461124CC9A018B121CAF1272C"/>
  </w:style>
  <w:style w:type="paragraph" w:customStyle="1" w:styleId="FB5ADC060DE24970A4DD97A0792C8DAF">
    <w:name w:val="FB5ADC060DE24970A4DD97A0792C8DAF"/>
  </w:style>
  <w:style w:type="paragraph" w:customStyle="1" w:styleId="B2E60DEFA4834318A955609AE9FB58A9">
    <w:name w:val="B2E60DEFA4834318A955609AE9FB58A9"/>
  </w:style>
  <w:style w:type="paragraph" w:customStyle="1" w:styleId="F6EBDFEB4C184923AC54D83803D7B132">
    <w:name w:val="F6EBDFEB4C184923AC54D83803D7B132"/>
  </w:style>
  <w:style w:type="paragraph" w:customStyle="1" w:styleId="989C4A681CFB4D30BF68398607AF32FB">
    <w:name w:val="989C4A681CFB4D30BF68398607AF32FB"/>
  </w:style>
  <w:style w:type="paragraph" w:customStyle="1" w:styleId="3362E9903BA341268BB68B0A4F73B8ED">
    <w:name w:val="3362E9903BA341268BB68B0A4F73B8ED"/>
  </w:style>
  <w:style w:type="paragraph" w:customStyle="1" w:styleId="0E0694CCC3DF4300AD2F5658C8B3F270">
    <w:name w:val="0E0694CCC3DF4300AD2F5658C8B3F270"/>
  </w:style>
  <w:style w:type="paragraph" w:customStyle="1" w:styleId="7EC36F8BAD654D9E8E82DC2ACE159C31">
    <w:name w:val="7EC36F8BAD654D9E8E82DC2ACE159C31"/>
  </w:style>
  <w:style w:type="paragraph" w:customStyle="1" w:styleId="ACCF7561B20B42E4AE7F231117F649EC">
    <w:name w:val="ACCF7561B20B42E4AE7F231117F649EC"/>
  </w:style>
  <w:style w:type="paragraph" w:customStyle="1" w:styleId="F373D1E740D04B71B41673A4EE191717">
    <w:name w:val="F373D1E740D04B71B41673A4EE191717"/>
  </w:style>
  <w:style w:type="paragraph" w:customStyle="1" w:styleId="57E110AE36594395A0870E40D53163EC">
    <w:name w:val="57E110AE36594395A0870E40D53163EC"/>
  </w:style>
  <w:style w:type="paragraph" w:customStyle="1" w:styleId="3FDCD2127B65444990622080A56CDE1D">
    <w:name w:val="3FDCD2127B65444990622080A56CDE1D"/>
  </w:style>
  <w:style w:type="paragraph" w:customStyle="1" w:styleId="C34262811EF94C72A2120088B9471BBA">
    <w:name w:val="C34262811EF94C72A2120088B9471BBA"/>
  </w:style>
  <w:style w:type="paragraph" w:customStyle="1" w:styleId="61995C1000484251A7B5121DB014774F">
    <w:name w:val="61995C1000484251A7B5121DB014774F"/>
  </w:style>
  <w:style w:type="paragraph" w:customStyle="1" w:styleId="D644046A1FD3458EAB787356EC6546C5">
    <w:name w:val="D644046A1FD3458EAB787356EC6546C5"/>
  </w:style>
  <w:style w:type="paragraph" w:customStyle="1" w:styleId="004E72B4C45C4B8DBE33E2DE1014C501">
    <w:name w:val="004E72B4C45C4B8DBE33E2DE1014C501"/>
  </w:style>
  <w:style w:type="paragraph" w:customStyle="1" w:styleId="4467F9E4614C4035A743061EF75D3833">
    <w:name w:val="4467F9E4614C4035A743061EF75D3833"/>
  </w:style>
  <w:style w:type="paragraph" w:customStyle="1" w:styleId="59AE21B7D53946369944B9514681D5EF">
    <w:name w:val="59AE21B7D53946369944B9514681D5EF"/>
  </w:style>
  <w:style w:type="paragraph" w:customStyle="1" w:styleId="926401AA37CF4DCF9F9B13467193AF77">
    <w:name w:val="926401AA37CF4DCF9F9B13467193AF77"/>
  </w:style>
  <w:style w:type="paragraph" w:customStyle="1" w:styleId="E854DFCAA62C42DD889123AD85FA85DB">
    <w:name w:val="E854DFCAA62C42DD889123AD85FA85DB"/>
  </w:style>
  <w:style w:type="paragraph" w:customStyle="1" w:styleId="2E34EA689DD94D988C02FF218DE7800A">
    <w:name w:val="2E34EA689DD94D988C02FF218DE7800A"/>
  </w:style>
  <w:style w:type="paragraph" w:customStyle="1" w:styleId="EF049048AC87403883AFECFD504A6997">
    <w:name w:val="EF049048AC87403883AFECFD504A6997"/>
  </w:style>
  <w:style w:type="paragraph" w:customStyle="1" w:styleId="845C8ABDAB784158B5387D4FA647A625">
    <w:name w:val="845C8ABDAB784158B5387D4FA647A625"/>
  </w:style>
  <w:style w:type="paragraph" w:customStyle="1" w:styleId="042D7BAE38BE4703A3639505E83A2211">
    <w:name w:val="042D7BAE38BE4703A3639505E83A2211"/>
  </w:style>
  <w:style w:type="paragraph" w:customStyle="1" w:styleId="73E9C293B83D46AD847BABB8AFE94901">
    <w:name w:val="73E9C293B83D46AD847BABB8AFE94901"/>
  </w:style>
  <w:style w:type="paragraph" w:customStyle="1" w:styleId="236386F6BBDC43A49A8569DBAA00D242">
    <w:name w:val="236386F6BBDC43A49A8569DBAA00D242"/>
  </w:style>
  <w:style w:type="paragraph" w:customStyle="1" w:styleId="39BD2534B4AA4ABB89611296A1728365">
    <w:name w:val="39BD2534B4AA4ABB89611296A1728365"/>
  </w:style>
  <w:style w:type="paragraph" w:customStyle="1" w:styleId="F03868C1286F44F58404646423EB1091">
    <w:name w:val="F03868C1286F44F58404646423EB1091"/>
  </w:style>
  <w:style w:type="paragraph" w:customStyle="1" w:styleId="0B1FD54841454AE1AFCE7CDF45A5FE03">
    <w:name w:val="0B1FD54841454AE1AFCE7CDF45A5FE03"/>
  </w:style>
  <w:style w:type="paragraph" w:customStyle="1" w:styleId="49735DA263084252881817A3312CEA0C">
    <w:name w:val="49735DA263084252881817A3312CEA0C"/>
  </w:style>
  <w:style w:type="paragraph" w:customStyle="1" w:styleId="EB11A99DE0F644ABA39A7DD6DEF9E16E">
    <w:name w:val="EB11A99DE0F644ABA39A7DD6DEF9E16E"/>
  </w:style>
  <w:style w:type="paragraph" w:customStyle="1" w:styleId="C062784BBE2842009D7F1E9193A3ABA9">
    <w:name w:val="C062784BBE2842009D7F1E9193A3ABA9"/>
  </w:style>
  <w:style w:type="paragraph" w:customStyle="1" w:styleId="A6BDCF7AEACF4E048F847BD18BDA5D59">
    <w:name w:val="A6BDCF7AEACF4E048F847BD18BDA5D59"/>
  </w:style>
  <w:style w:type="paragraph" w:customStyle="1" w:styleId="5B338FEB3C254D6B80502B0D66F38CEC">
    <w:name w:val="5B338FEB3C254D6B80502B0D66F38CEC"/>
  </w:style>
  <w:style w:type="paragraph" w:customStyle="1" w:styleId="7E9C698BDA2A4B7AA9E7A8054B747546">
    <w:name w:val="7E9C698BDA2A4B7AA9E7A8054B747546"/>
  </w:style>
  <w:style w:type="paragraph" w:customStyle="1" w:styleId="9635724D9EAE4EE6BD5E99F1DB6E7273">
    <w:name w:val="9635724D9EAE4EE6BD5E99F1DB6E7273"/>
  </w:style>
  <w:style w:type="paragraph" w:customStyle="1" w:styleId="0AD6EBF90F81462F9404DA0D7204A15E">
    <w:name w:val="0AD6EBF90F81462F9404DA0D7204A15E"/>
  </w:style>
  <w:style w:type="paragraph" w:customStyle="1" w:styleId="5265C16BDB994E0F9B6D8D35694AA1FD">
    <w:name w:val="5265C16BDB994E0F9B6D8D35694AA1FD"/>
  </w:style>
  <w:style w:type="paragraph" w:customStyle="1" w:styleId="2C398EF5337548D0A562A7FBA6DC7D15">
    <w:name w:val="2C398EF5337548D0A562A7FBA6DC7D15"/>
  </w:style>
  <w:style w:type="paragraph" w:customStyle="1" w:styleId="DB1D21CCCB924D0E9042A62FF469B8E1">
    <w:name w:val="DB1D21CCCB924D0E9042A62FF469B8E1"/>
  </w:style>
  <w:style w:type="paragraph" w:customStyle="1" w:styleId="5E4F77B913F8426F91D6DAF41AD1AD7D">
    <w:name w:val="5E4F77B913F8426F91D6DAF41AD1AD7D"/>
  </w:style>
  <w:style w:type="paragraph" w:customStyle="1" w:styleId="5CA6BAF6644542998C63B4309CBDA119">
    <w:name w:val="5CA6BAF6644542998C63B4309CBDA119"/>
  </w:style>
  <w:style w:type="paragraph" w:customStyle="1" w:styleId="124FFC931C0247B38E4D45DFC8897AE0">
    <w:name w:val="124FFC931C0247B38E4D45DFC8897AE0"/>
  </w:style>
  <w:style w:type="paragraph" w:customStyle="1" w:styleId="8E8EABBF228F411FBE5B6A8189A60C5F">
    <w:name w:val="8E8EABBF228F411FBE5B6A8189A60C5F"/>
  </w:style>
  <w:style w:type="paragraph" w:customStyle="1" w:styleId="924648EAFDF7492D9360D520D142ABB4">
    <w:name w:val="924648EAFDF7492D9360D520D142ABB4"/>
  </w:style>
  <w:style w:type="paragraph" w:customStyle="1" w:styleId="C85BAA5CF5504559AF6D0969ACC34853">
    <w:name w:val="C85BAA5CF5504559AF6D0969ACC34853"/>
  </w:style>
  <w:style w:type="paragraph" w:customStyle="1" w:styleId="B69216DB526D42A183B1DE59DEDCA546">
    <w:name w:val="B69216DB526D42A183B1DE59DEDCA546"/>
  </w:style>
  <w:style w:type="paragraph" w:customStyle="1" w:styleId="2D5A4603077C4A629A01D797D4D7452B">
    <w:name w:val="2D5A4603077C4A629A01D797D4D7452B"/>
  </w:style>
  <w:style w:type="paragraph" w:customStyle="1" w:styleId="2B2CC00C2E674408BD38D059B3BB1CA6">
    <w:name w:val="2B2CC00C2E674408BD38D059B3BB1CA6"/>
  </w:style>
  <w:style w:type="paragraph" w:customStyle="1" w:styleId="8CA9E4CAE49A43DEAC56DCC395A6C9AF">
    <w:name w:val="8CA9E4CAE49A43DEAC56DCC395A6C9AF"/>
  </w:style>
  <w:style w:type="paragraph" w:customStyle="1" w:styleId="ECA460B6B06F4526BB201D1B964FA71A">
    <w:name w:val="ECA460B6B06F4526BB201D1B964FA71A"/>
  </w:style>
  <w:style w:type="paragraph" w:customStyle="1" w:styleId="0F212FC86AA3408B8860F878B621EF98">
    <w:name w:val="0F212FC86AA3408B8860F878B621EF98"/>
  </w:style>
  <w:style w:type="paragraph" w:customStyle="1" w:styleId="FE146969F5424F37A07B6E5B1F2EB140">
    <w:name w:val="FE146969F5424F37A07B6E5B1F2EB1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720672F5-9457-41B4-9048-B1BB78449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85</TotalTime>
  <Pages>15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2</cp:revision>
  <dcterms:created xsi:type="dcterms:W3CDTF">2026-01-24T18:54:00Z</dcterms:created>
  <dcterms:modified xsi:type="dcterms:W3CDTF">2026-01-24T20:19:00Z</dcterms:modified>
</cp:coreProperties>
</file>